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6118C" w14:textId="3337AA4A" w:rsidR="00C6554A" w:rsidRDefault="00D703BB" w:rsidP="00C6554A">
      <w:pPr>
        <w:pStyle w:val="Title"/>
      </w:pPr>
      <w:r>
        <w:t>Interim Report</w:t>
      </w:r>
    </w:p>
    <w:p w14:paraId="798CB3D8" w14:textId="77777777" w:rsidR="0005331B" w:rsidRDefault="0005331B" w:rsidP="00C6554A">
      <w:pPr>
        <w:pStyle w:val="Title"/>
      </w:pPr>
    </w:p>
    <w:p w14:paraId="3F7DF6EA" w14:textId="77777777" w:rsidR="00D703BB" w:rsidRDefault="00D703BB" w:rsidP="00C6554A">
      <w:pPr>
        <w:pStyle w:val="Title"/>
      </w:pPr>
    </w:p>
    <w:p w14:paraId="676BDF61" w14:textId="73C6FE1E" w:rsidR="00C6554A" w:rsidRDefault="00D703BB" w:rsidP="00C6554A">
      <w:pPr>
        <w:pStyle w:val="Subtitle"/>
        <w:rPr>
          <w:sz w:val="28"/>
          <w:szCs w:val="24"/>
        </w:rPr>
      </w:pPr>
      <w:r w:rsidRPr="0005331B">
        <w:rPr>
          <w:sz w:val="28"/>
          <w:szCs w:val="24"/>
        </w:rPr>
        <w:t>Hosting a React.js Web-app to Automate Stars Without Number Character Creation</w:t>
      </w:r>
    </w:p>
    <w:p w14:paraId="340FB7B1" w14:textId="77777777" w:rsidR="000D3946" w:rsidRDefault="000D3946" w:rsidP="00C6554A">
      <w:pPr>
        <w:pStyle w:val="Subtitle"/>
        <w:rPr>
          <w:sz w:val="28"/>
          <w:szCs w:val="24"/>
        </w:rPr>
      </w:pPr>
    </w:p>
    <w:p w14:paraId="1D5078D1" w14:textId="77777777" w:rsidR="0005331B" w:rsidRPr="0005331B" w:rsidRDefault="0005331B" w:rsidP="00C6554A">
      <w:pPr>
        <w:pStyle w:val="Subtitle"/>
        <w:rPr>
          <w:sz w:val="28"/>
          <w:szCs w:val="24"/>
        </w:rPr>
      </w:pPr>
    </w:p>
    <w:p w14:paraId="2E9B88AC" w14:textId="77777777" w:rsidR="004E6C85" w:rsidRDefault="00B313F2" w:rsidP="00C6554A">
      <w:pPr>
        <w:pStyle w:val="ContactInfo"/>
      </w:pPr>
      <w:r>
        <w:t>Dominic Cousins</w:t>
      </w:r>
      <w:r w:rsidR="00C6554A">
        <w:t xml:space="preserve"> | </w:t>
      </w:r>
      <w:r w:rsidR="00D703BB">
        <w:t>co</w:t>
      </w:r>
      <w:r w:rsidR="000E408D">
        <w:t xml:space="preserve">3201 - </w:t>
      </w:r>
      <w:r w:rsidR="00830291">
        <w:t>Computer Science Project</w:t>
      </w:r>
      <w:r w:rsidR="00C6554A">
        <w:t xml:space="preserve"> |</w:t>
      </w:r>
      <w:r w:rsidR="00C6554A" w:rsidRPr="00D5413C">
        <w:t xml:space="preserve"> </w:t>
      </w:r>
      <w:r>
        <w:t>11/2020</w:t>
      </w:r>
    </w:p>
    <w:p w14:paraId="16F9EEBE" w14:textId="77777777" w:rsidR="004E6C85" w:rsidRDefault="004E6C85">
      <w:r>
        <w:br w:type="page"/>
      </w:r>
    </w:p>
    <w:sdt>
      <w:sdtPr>
        <w:rPr>
          <w:rFonts w:asciiTheme="minorHAnsi" w:eastAsiaTheme="minorHAnsi" w:hAnsiTheme="minorHAnsi" w:cstheme="minorBidi"/>
          <w:color w:val="595959" w:themeColor="text1" w:themeTint="A6"/>
          <w:sz w:val="22"/>
          <w:szCs w:val="22"/>
        </w:rPr>
        <w:id w:val="-1216503109"/>
        <w:docPartObj>
          <w:docPartGallery w:val="Table of Contents"/>
          <w:docPartUnique/>
        </w:docPartObj>
      </w:sdtPr>
      <w:sdtEndPr>
        <w:rPr>
          <w:b/>
          <w:bCs/>
          <w:noProof/>
        </w:rPr>
      </w:sdtEndPr>
      <w:sdtContent>
        <w:p w14:paraId="30B4152E" w14:textId="4493543B" w:rsidR="004E6C85" w:rsidRDefault="004E6C85">
          <w:pPr>
            <w:pStyle w:val="TOCHeading"/>
          </w:pPr>
          <w:r>
            <w:t>Contents</w:t>
          </w:r>
        </w:p>
        <w:p w14:paraId="60A90A60" w14:textId="40D1627E" w:rsidR="00B251A8" w:rsidRDefault="004E6C85">
          <w:pPr>
            <w:pStyle w:val="TOC1"/>
            <w:tabs>
              <w:tab w:val="right" w:leader="dot" w:pos="8630"/>
            </w:tabs>
            <w:rPr>
              <w:rFonts w:eastAsiaTheme="minorEastAsia"/>
              <w:noProof/>
              <w:color w:val="auto"/>
              <w:lang w:val="en-GB" w:eastAsia="en-GB"/>
            </w:rPr>
          </w:pPr>
          <w:r>
            <w:fldChar w:fldCharType="begin"/>
          </w:r>
          <w:r>
            <w:instrText xml:space="preserve"> TOC \o "1-3" \h \z \u </w:instrText>
          </w:r>
          <w:r>
            <w:fldChar w:fldCharType="separate"/>
          </w:r>
          <w:hyperlink w:anchor="_Toc57897980" w:history="1">
            <w:r w:rsidR="00B251A8" w:rsidRPr="00AC1567">
              <w:rPr>
                <w:rStyle w:val="Hyperlink"/>
                <w:noProof/>
              </w:rPr>
              <w:t>Aims and Objectives 300-400</w:t>
            </w:r>
            <w:r w:rsidR="00B251A8">
              <w:rPr>
                <w:noProof/>
                <w:webHidden/>
              </w:rPr>
              <w:tab/>
            </w:r>
            <w:r w:rsidR="00B251A8">
              <w:rPr>
                <w:noProof/>
                <w:webHidden/>
              </w:rPr>
              <w:fldChar w:fldCharType="begin"/>
            </w:r>
            <w:r w:rsidR="00B251A8">
              <w:rPr>
                <w:noProof/>
                <w:webHidden/>
              </w:rPr>
              <w:instrText xml:space="preserve"> PAGEREF _Toc57897980 \h </w:instrText>
            </w:r>
            <w:r w:rsidR="00B251A8">
              <w:rPr>
                <w:noProof/>
                <w:webHidden/>
              </w:rPr>
            </w:r>
            <w:r w:rsidR="00B251A8">
              <w:rPr>
                <w:noProof/>
                <w:webHidden/>
              </w:rPr>
              <w:fldChar w:fldCharType="separate"/>
            </w:r>
            <w:r w:rsidR="00B251A8">
              <w:rPr>
                <w:noProof/>
                <w:webHidden/>
              </w:rPr>
              <w:t>2</w:t>
            </w:r>
            <w:r w:rsidR="00B251A8">
              <w:rPr>
                <w:noProof/>
                <w:webHidden/>
              </w:rPr>
              <w:fldChar w:fldCharType="end"/>
            </w:r>
          </w:hyperlink>
        </w:p>
        <w:p w14:paraId="4FFFE89B" w14:textId="2EDE7651" w:rsidR="00B251A8" w:rsidRDefault="009A1475">
          <w:pPr>
            <w:pStyle w:val="TOC3"/>
            <w:tabs>
              <w:tab w:val="right" w:leader="dot" w:pos="8630"/>
            </w:tabs>
            <w:rPr>
              <w:rFonts w:eastAsiaTheme="minorEastAsia"/>
              <w:noProof/>
              <w:color w:val="auto"/>
              <w:lang w:val="en-GB" w:eastAsia="en-GB"/>
            </w:rPr>
          </w:pPr>
          <w:hyperlink w:anchor="_Toc57897981" w:history="1">
            <w:r w:rsidR="00B251A8" w:rsidRPr="00AC1567">
              <w:rPr>
                <w:rStyle w:val="Hyperlink"/>
                <w:noProof/>
              </w:rPr>
              <w:t>Objectives:</w:t>
            </w:r>
            <w:r w:rsidR="00B251A8">
              <w:rPr>
                <w:noProof/>
                <w:webHidden/>
              </w:rPr>
              <w:tab/>
            </w:r>
            <w:r w:rsidR="00B251A8">
              <w:rPr>
                <w:noProof/>
                <w:webHidden/>
              </w:rPr>
              <w:fldChar w:fldCharType="begin"/>
            </w:r>
            <w:r w:rsidR="00B251A8">
              <w:rPr>
                <w:noProof/>
                <w:webHidden/>
              </w:rPr>
              <w:instrText xml:space="preserve"> PAGEREF _Toc57897981 \h </w:instrText>
            </w:r>
            <w:r w:rsidR="00B251A8">
              <w:rPr>
                <w:noProof/>
                <w:webHidden/>
              </w:rPr>
            </w:r>
            <w:r w:rsidR="00B251A8">
              <w:rPr>
                <w:noProof/>
                <w:webHidden/>
              </w:rPr>
              <w:fldChar w:fldCharType="separate"/>
            </w:r>
            <w:r w:rsidR="00B251A8">
              <w:rPr>
                <w:noProof/>
                <w:webHidden/>
              </w:rPr>
              <w:t>2</w:t>
            </w:r>
            <w:r w:rsidR="00B251A8">
              <w:rPr>
                <w:noProof/>
                <w:webHidden/>
              </w:rPr>
              <w:fldChar w:fldCharType="end"/>
            </w:r>
          </w:hyperlink>
        </w:p>
        <w:p w14:paraId="278B5315" w14:textId="6CF97F9B" w:rsidR="00B251A8" w:rsidRDefault="009A1475">
          <w:pPr>
            <w:pStyle w:val="TOC1"/>
            <w:tabs>
              <w:tab w:val="right" w:leader="dot" w:pos="8630"/>
            </w:tabs>
            <w:rPr>
              <w:rFonts w:eastAsiaTheme="minorEastAsia"/>
              <w:noProof/>
              <w:color w:val="auto"/>
              <w:lang w:val="en-GB" w:eastAsia="en-GB"/>
            </w:rPr>
          </w:pPr>
          <w:hyperlink w:anchor="_Toc57897982" w:history="1">
            <w:r w:rsidR="00B251A8" w:rsidRPr="00AC1567">
              <w:rPr>
                <w:rStyle w:val="Hyperlink"/>
                <w:noProof/>
              </w:rPr>
              <w:t>Literature Review 750-1,000</w:t>
            </w:r>
            <w:r w:rsidR="00B251A8">
              <w:rPr>
                <w:noProof/>
                <w:webHidden/>
              </w:rPr>
              <w:tab/>
            </w:r>
            <w:r w:rsidR="00B251A8">
              <w:rPr>
                <w:noProof/>
                <w:webHidden/>
              </w:rPr>
              <w:fldChar w:fldCharType="begin"/>
            </w:r>
            <w:r w:rsidR="00B251A8">
              <w:rPr>
                <w:noProof/>
                <w:webHidden/>
              </w:rPr>
              <w:instrText xml:space="preserve"> PAGEREF _Toc57897982 \h </w:instrText>
            </w:r>
            <w:r w:rsidR="00B251A8">
              <w:rPr>
                <w:noProof/>
                <w:webHidden/>
              </w:rPr>
            </w:r>
            <w:r w:rsidR="00B251A8">
              <w:rPr>
                <w:noProof/>
                <w:webHidden/>
              </w:rPr>
              <w:fldChar w:fldCharType="separate"/>
            </w:r>
            <w:r w:rsidR="00B251A8">
              <w:rPr>
                <w:noProof/>
                <w:webHidden/>
              </w:rPr>
              <w:t>3</w:t>
            </w:r>
            <w:r w:rsidR="00B251A8">
              <w:rPr>
                <w:noProof/>
                <w:webHidden/>
              </w:rPr>
              <w:fldChar w:fldCharType="end"/>
            </w:r>
          </w:hyperlink>
        </w:p>
        <w:p w14:paraId="26FF1F20" w14:textId="33461711" w:rsidR="00B251A8" w:rsidRDefault="009A1475">
          <w:pPr>
            <w:pStyle w:val="TOC2"/>
            <w:tabs>
              <w:tab w:val="right" w:leader="dot" w:pos="8630"/>
            </w:tabs>
            <w:rPr>
              <w:rFonts w:eastAsiaTheme="minorEastAsia"/>
              <w:noProof/>
              <w:color w:val="auto"/>
              <w:lang w:val="en-GB" w:eastAsia="en-GB"/>
            </w:rPr>
          </w:pPr>
          <w:hyperlink w:anchor="_Toc57897983" w:history="1">
            <w:r w:rsidR="00B251A8" w:rsidRPr="00AC1567">
              <w:rPr>
                <w:rStyle w:val="Hyperlink"/>
                <w:noProof/>
              </w:rPr>
              <w:t>Game Rules</w:t>
            </w:r>
            <w:r w:rsidR="00B251A8">
              <w:rPr>
                <w:noProof/>
                <w:webHidden/>
              </w:rPr>
              <w:tab/>
            </w:r>
            <w:r w:rsidR="00B251A8">
              <w:rPr>
                <w:noProof/>
                <w:webHidden/>
              </w:rPr>
              <w:fldChar w:fldCharType="begin"/>
            </w:r>
            <w:r w:rsidR="00B251A8">
              <w:rPr>
                <w:noProof/>
                <w:webHidden/>
              </w:rPr>
              <w:instrText xml:space="preserve"> PAGEREF _Toc57897983 \h </w:instrText>
            </w:r>
            <w:r w:rsidR="00B251A8">
              <w:rPr>
                <w:noProof/>
                <w:webHidden/>
              </w:rPr>
            </w:r>
            <w:r w:rsidR="00B251A8">
              <w:rPr>
                <w:noProof/>
                <w:webHidden/>
              </w:rPr>
              <w:fldChar w:fldCharType="separate"/>
            </w:r>
            <w:r w:rsidR="00B251A8">
              <w:rPr>
                <w:noProof/>
                <w:webHidden/>
              </w:rPr>
              <w:t>3</w:t>
            </w:r>
            <w:r w:rsidR="00B251A8">
              <w:rPr>
                <w:noProof/>
                <w:webHidden/>
              </w:rPr>
              <w:fldChar w:fldCharType="end"/>
            </w:r>
          </w:hyperlink>
        </w:p>
        <w:p w14:paraId="2459E7F1" w14:textId="7BE1511B" w:rsidR="00B251A8" w:rsidRDefault="009A1475">
          <w:pPr>
            <w:pStyle w:val="TOC2"/>
            <w:tabs>
              <w:tab w:val="right" w:leader="dot" w:pos="8630"/>
            </w:tabs>
            <w:rPr>
              <w:rFonts w:eastAsiaTheme="minorEastAsia"/>
              <w:noProof/>
              <w:color w:val="auto"/>
              <w:lang w:val="en-GB" w:eastAsia="en-GB"/>
            </w:rPr>
          </w:pPr>
          <w:hyperlink w:anchor="_Toc57897984" w:history="1">
            <w:r w:rsidR="00B251A8" w:rsidRPr="00AC1567">
              <w:rPr>
                <w:rStyle w:val="Hyperlink"/>
                <w:noProof/>
              </w:rPr>
              <w:t>Tools</w:t>
            </w:r>
            <w:r w:rsidR="00B251A8">
              <w:rPr>
                <w:noProof/>
                <w:webHidden/>
              </w:rPr>
              <w:tab/>
            </w:r>
            <w:r w:rsidR="00B251A8">
              <w:rPr>
                <w:noProof/>
                <w:webHidden/>
              </w:rPr>
              <w:fldChar w:fldCharType="begin"/>
            </w:r>
            <w:r w:rsidR="00B251A8">
              <w:rPr>
                <w:noProof/>
                <w:webHidden/>
              </w:rPr>
              <w:instrText xml:space="preserve"> PAGEREF _Toc57897984 \h </w:instrText>
            </w:r>
            <w:r w:rsidR="00B251A8">
              <w:rPr>
                <w:noProof/>
                <w:webHidden/>
              </w:rPr>
            </w:r>
            <w:r w:rsidR="00B251A8">
              <w:rPr>
                <w:noProof/>
                <w:webHidden/>
              </w:rPr>
              <w:fldChar w:fldCharType="separate"/>
            </w:r>
            <w:r w:rsidR="00B251A8">
              <w:rPr>
                <w:noProof/>
                <w:webHidden/>
              </w:rPr>
              <w:t>4</w:t>
            </w:r>
            <w:r w:rsidR="00B251A8">
              <w:rPr>
                <w:noProof/>
                <w:webHidden/>
              </w:rPr>
              <w:fldChar w:fldCharType="end"/>
            </w:r>
          </w:hyperlink>
        </w:p>
        <w:p w14:paraId="2823CFCF" w14:textId="3AF9A396" w:rsidR="00B251A8" w:rsidRDefault="009A1475">
          <w:pPr>
            <w:pStyle w:val="TOC2"/>
            <w:tabs>
              <w:tab w:val="right" w:leader="dot" w:pos="8630"/>
            </w:tabs>
            <w:rPr>
              <w:rFonts w:eastAsiaTheme="minorEastAsia"/>
              <w:noProof/>
              <w:color w:val="auto"/>
              <w:lang w:val="en-GB" w:eastAsia="en-GB"/>
            </w:rPr>
          </w:pPr>
          <w:hyperlink w:anchor="_Toc57897985" w:history="1">
            <w:r w:rsidR="00B251A8" w:rsidRPr="00AC1567">
              <w:rPr>
                <w:rStyle w:val="Hyperlink"/>
                <w:noProof/>
              </w:rPr>
              <w:t>Similar Systems</w:t>
            </w:r>
            <w:r w:rsidR="00B251A8">
              <w:rPr>
                <w:noProof/>
                <w:webHidden/>
              </w:rPr>
              <w:tab/>
            </w:r>
            <w:r w:rsidR="00B251A8">
              <w:rPr>
                <w:noProof/>
                <w:webHidden/>
              </w:rPr>
              <w:fldChar w:fldCharType="begin"/>
            </w:r>
            <w:r w:rsidR="00B251A8">
              <w:rPr>
                <w:noProof/>
                <w:webHidden/>
              </w:rPr>
              <w:instrText xml:space="preserve"> PAGEREF _Toc57897985 \h </w:instrText>
            </w:r>
            <w:r w:rsidR="00B251A8">
              <w:rPr>
                <w:noProof/>
                <w:webHidden/>
              </w:rPr>
            </w:r>
            <w:r w:rsidR="00B251A8">
              <w:rPr>
                <w:noProof/>
                <w:webHidden/>
              </w:rPr>
              <w:fldChar w:fldCharType="separate"/>
            </w:r>
            <w:r w:rsidR="00B251A8">
              <w:rPr>
                <w:noProof/>
                <w:webHidden/>
              </w:rPr>
              <w:t>5</w:t>
            </w:r>
            <w:r w:rsidR="00B251A8">
              <w:rPr>
                <w:noProof/>
                <w:webHidden/>
              </w:rPr>
              <w:fldChar w:fldCharType="end"/>
            </w:r>
          </w:hyperlink>
        </w:p>
        <w:p w14:paraId="00E80814" w14:textId="3F681DBA" w:rsidR="00B251A8" w:rsidRDefault="009A1475">
          <w:pPr>
            <w:pStyle w:val="TOC1"/>
            <w:tabs>
              <w:tab w:val="right" w:leader="dot" w:pos="8630"/>
            </w:tabs>
            <w:rPr>
              <w:rFonts w:eastAsiaTheme="minorEastAsia"/>
              <w:noProof/>
              <w:color w:val="auto"/>
              <w:lang w:val="en-GB" w:eastAsia="en-GB"/>
            </w:rPr>
          </w:pPr>
          <w:hyperlink w:anchor="_Toc57897986" w:history="1">
            <w:r w:rsidR="00B251A8" w:rsidRPr="00AC1567">
              <w:rPr>
                <w:rStyle w:val="Hyperlink"/>
                <w:noProof/>
              </w:rPr>
              <w:t>Requirements, Specification and Design 750-1,000</w:t>
            </w:r>
            <w:r w:rsidR="00B251A8">
              <w:rPr>
                <w:noProof/>
                <w:webHidden/>
              </w:rPr>
              <w:tab/>
            </w:r>
            <w:r w:rsidR="00B251A8">
              <w:rPr>
                <w:noProof/>
                <w:webHidden/>
              </w:rPr>
              <w:fldChar w:fldCharType="begin"/>
            </w:r>
            <w:r w:rsidR="00B251A8">
              <w:rPr>
                <w:noProof/>
                <w:webHidden/>
              </w:rPr>
              <w:instrText xml:space="preserve"> PAGEREF _Toc57897986 \h </w:instrText>
            </w:r>
            <w:r w:rsidR="00B251A8">
              <w:rPr>
                <w:noProof/>
                <w:webHidden/>
              </w:rPr>
            </w:r>
            <w:r w:rsidR="00B251A8">
              <w:rPr>
                <w:noProof/>
                <w:webHidden/>
              </w:rPr>
              <w:fldChar w:fldCharType="separate"/>
            </w:r>
            <w:r w:rsidR="00B251A8">
              <w:rPr>
                <w:noProof/>
                <w:webHidden/>
              </w:rPr>
              <w:t>8</w:t>
            </w:r>
            <w:r w:rsidR="00B251A8">
              <w:rPr>
                <w:noProof/>
                <w:webHidden/>
              </w:rPr>
              <w:fldChar w:fldCharType="end"/>
            </w:r>
          </w:hyperlink>
        </w:p>
        <w:p w14:paraId="608A8C81" w14:textId="7442706A" w:rsidR="00B251A8" w:rsidRDefault="009A1475">
          <w:pPr>
            <w:pStyle w:val="TOC2"/>
            <w:tabs>
              <w:tab w:val="right" w:leader="dot" w:pos="8630"/>
            </w:tabs>
            <w:rPr>
              <w:rFonts w:eastAsiaTheme="minorEastAsia"/>
              <w:noProof/>
              <w:color w:val="auto"/>
              <w:lang w:val="en-GB" w:eastAsia="en-GB"/>
            </w:rPr>
          </w:pPr>
          <w:hyperlink w:anchor="_Toc57897987" w:history="1">
            <w:r w:rsidR="00B251A8" w:rsidRPr="00AC1567">
              <w:rPr>
                <w:rStyle w:val="Hyperlink"/>
                <w:noProof/>
              </w:rPr>
              <w:t>Requirements</w:t>
            </w:r>
            <w:r w:rsidR="00B251A8">
              <w:rPr>
                <w:noProof/>
                <w:webHidden/>
              </w:rPr>
              <w:tab/>
            </w:r>
            <w:r w:rsidR="00B251A8">
              <w:rPr>
                <w:noProof/>
                <w:webHidden/>
              </w:rPr>
              <w:fldChar w:fldCharType="begin"/>
            </w:r>
            <w:r w:rsidR="00B251A8">
              <w:rPr>
                <w:noProof/>
                <w:webHidden/>
              </w:rPr>
              <w:instrText xml:space="preserve"> PAGEREF _Toc57897987 \h </w:instrText>
            </w:r>
            <w:r w:rsidR="00B251A8">
              <w:rPr>
                <w:noProof/>
                <w:webHidden/>
              </w:rPr>
            </w:r>
            <w:r w:rsidR="00B251A8">
              <w:rPr>
                <w:noProof/>
                <w:webHidden/>
              </w:rPr>
              <w:fldChar w:fldCharType="separate"/>
            </w:r>
            <w:r w:rsidR="00B251A8">
              <w:rPr>
                <w:noProof/>
                <w:webHidden/>
              </w:rPr>
              <w:t>8</w:t>
            </w:r>
            <w:r w:rsidR="00B251A8">
              <w:rPr>
                <w:noProof/>
                <w:webHidden/>
              </w:rPr>
              <w:fldChar w:fldCharType="end"/>
            </w:r>
          </w:hyperlink>
        </w:p>
        <w:p w14:paraId="3E3D1545" w14:textId="5E4CD249" w:rsidR="00B251A8" w:rsidRDefault="009A1475">
          <w:pPr>
            <w:pStyle w:val="TOC3"/>
            <w:tabs>
              <w:tab w:val="right" w:leader="dot" w:pos="8630"/>
            </w:tabs>
            <w:rPr>
              <w:rFonts w:eastAsiaTheme="minorEastAsia"/>
              <w:noProof/>
              <w:color w:val="auto"/>
              <w:lang w:val="en-GB" w:eastAsia="en-GB"/>
            </w:rPr>
          </w:pPr>
          <w:hyperlink w:anchor="_Toc57897988" w:history="1">
            <w:r w:rsidR="00B251A8" w:rsidRPr="00AC1567">
              <w:rPr>
                <w:rStyle w:val="Hyperlink"/>
                <w:noProof/>
              </w:rPr>
              <w:t>Webapp</w:t>
            </w:r>
            <w:r w:rsidR="00B251A8">
              <w:rPr>
                <w:noProof/>
                <w:webHidden/>
              </w:rPr>
              <w:tab/>
            </w:r>
            <w:r w:rsidR="00B251A8">
              <w:rPr>
                <w:noProof/>
                <w:webHidden/>
              </w:rPr>
              <w:fldChar w:fldCharType="begin"/>
            </w:r>
            <w:r w:rsidR="00B251A8">
              <w:rPr>
                <w:noProof/>
                <w:webHidden/>
              </w:rPr>
              <w:instrText xml:space="preserve"> PAGEREF _Toc57897988 \h </w:instrText>
            </w:r>
            <w:r w:rsidR="00B251A8">
              <w:rPr>
                <w:noProof/>
                <w:webHidden/>
              </w:rPr>
            </w:r>
            <w:r w:rsidR="00B251A8">
              <w:rPr>
                <w:noProof/>
                <w:webHidden/>
              </w:rPr>
              <w:fldChar w:fldCharType="separate"/>
            </w:r>
            <w:r w:rsidR="00B251A8">
              <w:rPr>
                <w:noProof/>
                <w:webHidden/>
              </w:rPr>
              <w:t>8</w:t>
            </w:r>
            <w:r w:rsidR="00B251A8">
              <w:rPr>
                <w:noProof/>
                <w:webHidden/>
              </w:rPr>
              <w:fldChar w:fldCharType="end"/>
            </w:r>
          </w:hyperlink>
        </w:p>
        <w:p w14:paraId="4865C64B" w14:textId="7D1622A9" w:rsidR="00B251A8" w:rsidRDefault="009A1475">
          <w:pPr>
            <w:pStyle w:val="TOC3"/>
            <w:tabs>
              <w:tab w:val="right" w:leader="dot" w:pos="8630"/>
            </w:tabs>
            <w:rPr>
              <w:rFonts w:eastAsiaTheme="minorEastAsia"/>
              <w:noProof/>
              <w:color w:val="auto"/>
              <w:lang w:val="en-GB" w:eastAsia="en-GB"/>
            </w:rPr>
          </w:pPr>
          <w:hyperlink w:anchor="_Toc57897989" w:history="1">
            <w:r w:rsidR="00B251A8" w:rsidRPr="00AC1567">
              <w:rPr>
                <w:rStyle w:val="Hyperlink"/>
                <w:noProof/>
              </w:rPr>
              <w:t>REST API</w:t>
            </w:r>
            <w:r w:rsidR="00B251A8">
              <w:rPr>
                <w:noProof/>
                <w:webHidden/>
              </w:rPr>
              <w:tab/>
            </w:r>
            <w:r w:rsidR="00B251A8">
              <w:rPr>
                <w:noProof/>
                <w:webHidden/>
              </w:rPr>
              <w:fldChar w:fldCharType="begin"/>
            </w:r>
            <w:r w:rsidR="00B251A8">
              <w:rPr>
                <w:noProof/>
                <w:webHidden/>
              </w:rPr>
              <w:instrText xml:space="preserve"> PAGEREF _Toc57897989 \h </w:instrText>
            </w:r>
            <w:r w:rsidR="00B251A8">
              <w:rPr>
                <w:noProof/>
                <w:webHidden/>
              </w:rPr>
            </w:r>
            <w:r w:rsidR="00B251A8">
              <w:rPr>
                <w:noProof/>
                <w:webHidden/>
              </w:rPr>
              <w:fldChar w:fldCharType="separate"/>
            </w:r>
            <w:r w:rsidR="00B251A8">
              <w:rPr>
                <w:noProof/>
                <w:webHidden/>
              </w:rPr>
              <w:t>8</w:t>
            </w:r>
            <w:r w:rsidR="00B251A8">
              <w:rPr>
                <w:noProof/>
                <w:webHidden/>
              </w:rPr>
              <w:fldChar w:fldCharType="end"/>
            </w:r>
          </w:hyperlink>
        </w:p>
        <w:p w14:paraId="0374F701" w14:textId="191A8F77" w:rsidR="00B251A8" w:rsidRDefault="009A1475">
          <w:pPr>
            <w:pStyle w:val="TOC2"/>
            <w:tabs>
              <w:tab w:val="right" w:leader="dot" w:pos="8630"/>
            </w:tabs>
            <w:rPr>
              <w:rFonts w:eastAsiaTheme="minorEastAsia"/>
              <w:noProof/>
              <w:color w:val="auto"/>
              <w:lang w:val="en-GB" w:eastAsia="en-GB"/>
            </w:rPr>
          </w:pPr>
          <w:hyperlink w:anchor="_Toc57897990" w:history="1">
            <w:r w:rsidR="00B251A8" w:rsidRPr="00AC1567">
              <w:rPr>
                <w:rStyle w:val="Hyperlink"/>
                <w:noProof/>
              </w:rPr>
              <w:t>Architecture</w:t>
            </w:r>
            <w:r w:rsidR="00B251A8">
              <w:rPr>
                <w:noProof/>
                <w:webHidden/>
              </w:rPr>
              <w:tab/>
            </w:r>
            <w:r w:rsidR="00B251A8">
              <w:rPr>
                <w:noProof/>
                <w:webHidden/>
              </w:rPr>
              <w:fldChar w:fldCharType="begin"/>
            </w:r>
            <w:r w:rsidR="00B251A8">
              <w:rPr>
                <w:noProof/>
                <w:webHidden/>
              </w:rPr>
              <w:instrText xml:space="preserve"> PAGEREF _Toc57897990 \h </w:instrText>
            </w:r>
            <w:r w:rsidR="00B251A8">
              <w:rPr>
                <w:noProof/>
                <w:webHidden/>
              </w:rPr>
            </w:r>
            <w:r w:rsidR="00B251A8">
              <w:rPr>
                <w:noProof/>
                <w:webHidden/>
              </w:rPr>
              <w:fldChar w:fldCharType="separate"/>
            </w:r>
            <w:r w:rsidR="00B251A8">
              <w:rPr>
                <w:noProof/>
                <w:webHidden/>
              </w:rPr>
              <w:t>9</w:t>
            </w:r>
            <w:r w:rsidR="00B251A8">
              <w:rPr>
                <w:noProof/>
                <w:webHidden/>
              </w:rPr>
              <w:fldChar w:fldCharType="end"/>
            </w:r>
          </w:hyperlink>
        </w:p>
        <w:p w14:paraId="393486FA" w14:textId="3E09B288" w:rsidR="00B251A8" w:rsidRDefault="009A1475">
          <w:pPr>
            <w:pStyle w:val="TOC1"/>
            <w:tabs>
              <w:tab w:val="right" w:leader="dot" w:pos="8630"/>
            </w:tabs>
            <w:rPr>
              <w:rFonts w:eastAsiaTheme="minorEastAsia"/>
              <w:noProof/>
              <w:color w:val="auto"/>
              <w:lang w:val="en-GB" w:eastAsia="en-GB"/>
            </w:rPr>
          </w:pPr>
          <w:hyperlink w:anchor="_Toc57897991" w:history="1">
            <w:r w:rsidR="00B251A8" w:rsidRPr="00AC1567">
              <w:rPr>
                <w:rStyle w:val="Hyperlink"/>
                <w:noProof/>
              </w:rPr>
              <w:t>Planning 400-600</w:t>
            </w:r>
            <w:r w:rsidR="00B251A8">
              <w:rPr>
                <w:noProof/>
                <w:webHidden/>
              </w:rPr>
              <w:tab/>
            </w:r>
            <w:r w:rsidR="00B251A8">
              <w:rPr>
                <w:noProof/>
                <w:webHidden/>
              </w:rPr>
              <w:fldChar w:fldCharType="begin"/>
            </w:r>
            <w:r w:rsidR="00B251A8">
              <w:rPr>
                <w:noProof/>
                <w:webHidden/>
              </w:rPr>
              <w:instrText xml:space="preserve"> PAGEREF _Toc57897991 \h </w:instrText>
            </w:r>
            <w:r w:rsidR="00B251A8">
              <w:rPr>
                <w:noProof/>
                <w:webHidden/>
              </w:rPr>
            </w:r>
            <w:r w:rsidR="00B251A8">
              <w:rPr>
                <w:noProof/>
                <w:webHidden/>
              </w:rPr>
              <w:fldChar w:fldCharType="separate"/>
            </w:r>
            <w:r w:rsidR="00B251A8">
              <w:rPr>
                <w:noProof/>
                <w:webHidden/>
              </w:rPr>
              <w:t>13</w:t>
            </w:r>
            <w:r w:rsidR="00B251A8">
              <w:rPr>
                <w:noProof/>
                <w:webHidden/>
              </w:rPr>
              <w:fldChar w:fldCharType="end"/>
            </w:r>
          </w:hyperlink>
        </w:p>
        <w:p w14:paraId="2F2B05B4" w14:textId="023B3A12" w:rsidR="00B251A8" w:rsidRDefault="009A1475">
          <w:pPr>
            <w:pStyle w:val="TOC2"/>
            <w:tabs>
              <w:tab w:val="right" w:leader="dot" w:pos="8630"/>
            </w:tabs>
            <w:rPr>
              <w:rFonts w:eastAsiaTheme="minorEastAsia"/>
              <w:noProof/>
              <w:color w:val="auto"/>
              <w:lang w:val="en-GB" w:eastAsia="en-GB"/>
            </w:rPr>
          </w:pPr>
          <w:hyperlink w:anchor="_Toc57897992" w:history="1">
            <w:r w:rsidR="00B251A8" w:rsidRPr="00AC1567">
              <w:rPr>
                <w:rStyle w:val="Hyperlink"/>
                <w:noProof/>
              </w:rPr>
              <w:t>Working Methodology</w:t>
            </w:r>
            <w:r w:rsidR="00B251A8">
              <w:rPr>
                <w:noProof/>
                <w:webHidden/>
              </w:rPr>
              <w:tab/>
            </w:r>
            <w:r w:rsidR="00B251A8">
              <w:rPr>
                <w:noProof/>
                <w:webHidden/>
              </w:rPr>
              <w:fldChar w:fldCharType="begin"/>
            </w:r>
            <w:r w:rsidR="00B251A8">
              <w:rPr>
                <w:noProof/>
                <w:webHidden/>
              </w:rPr>
              <w:instrText xml:space="preserve"> PAGEREF _Toc57897992 \h </w:instrText>
            </w:r>
            <w:r w:rsidR="00B251A8">
              <w:rPr>
                <w:noProof/>
                <w:webHidden/>
              </w:rPr>
            </w:r>
            <w:r w:rsidR="00B251A8">
              <w:rPr>
                <w:noProof/>
                <w:webHidden/>
              </w:rPr>
              <w:fldChar w:fldCharType="separate"/>
            </w:r>
            <w:r w:rsidR="00B251A8">
              <w:rPr>
                <w:noProof/>
                <w:webHidden/>
              </w:rPr>
              <w:t>13</w:t>
            </w:r>
            <w:r w:rsidR="00B251A8">
              <w:rPr>
                <w:noProof/>
                <w:webHidden/>
              </w:rPr>
              <w:fldChar w:fldCharType="end"/>
            </w:r>
          </w:hyperlink>
        </w:p>
        <w:p w14:paraId="20869EE9" w14:textId="7888F793" w:rsidR="00B251A8" w:rsidRDefault="009A1475">
          <w:pPr>
            <w:pStyle w:val="TOC2"/>
            <w:tabs>
              <w:tab w:val="right" w:leader="dot" w:pos="8630"/>
            </w:tabs>
            <w:rPr>
              <w:rFonts w:eastAsiaTheme="minorEastAsia"/>
              <w:noProof/>
              <w:color w:val="auto"/>
              <w:lang w:val="en-GB" w:eastAsia="en-GB"/>
            </w:rPr>
          </w:pPr>
          <w:hyperlink w:anchor="_Toc57897993" w:history="1">
            <w:r w:rsidR="00B251A8" w:rsidRPr="00AC1567">
              <w:rPr>
                <w:rStyle w:val="Hyperlink"/>
                <w:noProof/>
              </w:rPr>
              <w:t>Project Plan</w:t>
            </w:r>
            <w:r w:rsidR="00B251A8">
              <w:rPr>
                <w:noProof/>
                <w:webHidden/>
              </w:rPr>
              <w:tab/>
            </w:r>
            <w:r w:rsidR="00B251A8">
              <w:rPr>
                <w:noProof/>
                <w:webHidden/>
              </w:rPr>
              <w:fldChar w:fldCharType="begin"/>
            </w:r>
            <w:r w:rsidR="00B251A8">
              <w:rPr>
                <w:noProof/>
                <w:webHidden/>
              </w:rPr>
              <w:instrText xml:space="preserve"> PAGEREF _Toc57897993 \h </w:instrText>
            </w:r>
            <w:r w:rsidR="00B251A8">
              <w:rPr>
                <w:noProof/>
                <w:webHidden/>
              </w:rPr>
            </w:r>
            <w:r w:rsidR="00B251A8">
              <w:rPr>
                <w:noProof/>
                <w:webHidden/>
              </w:rPr>
              <w:fldChar w:fldCharType="separate"/>
            </w:r>
            <w:r w:rsidR="00B251A8">
              <w:rPr>
                <w:noProof/>
                <w:webHidden/>
              </w:rPr>
              <w:t>13</w:t>
            </w:r>
            <w:r w:rsidR="00B251A8">
              <w:rPr>
                <w:noProof/>
                <w:webHidden/>
              </w:rPr>
              <w:fldChar w:fldCharType="end"/>
            </w:r>
          </w:hyperlink>
        </w:p>
        <w:p w14:paraId="678B2649" w14:textId="3CB6B6D1" w:rsidR="00B251A8" w:rsidRDefault="009A1475">
          <w:pPr>
            <w:pStyle w:val="TOC3"/>
            <w:tabs>
              <w:tab w:val="right" w:leader="dot" w:pos="8630"/>
            </w:tabs>
            <w:rPr>
              <w:rFonts w:eastAsiaTheme="minorEastAsia"/>
              <w:noProof/>
              <w:color w:val="auto"/>
              <w:lang w:val="en-GB" w:eastAsia="en-GB"/>
            </w:rPr>
          </w:pPr>
          <w:hyperlink w:anchor="_Toc57897994" w:history="1">
            <w:r w:rsidR="00B251A8" w:rsidRPr="00AC1567">
              <w:rPr>
                <w:rStyle w:val="Hyperlink"/>
                <w:noProof/>
              </w:rPr>
              <w:t>Completed Activities:</w:t>
            </w:r>
            <w:r w:rsidR="00B251A8">
              <w:rPr>
                <w:noProof/>
                <w:webHidden/>
              </w:rPr>
              <w:tab/>
            </w:r>
            <w:r w:rsidR="00B251A8">
              <w:rPr>
                <w:noProof/>
                <w:webHidden/>
              </w:rPr>
              <w:fldChar w:fldCharType="begin"/>
            </w:r>
            <w:r w:rsidR="00B251A8">
              <w:rPr>
                <w:noProof/>
                <w:webHidden/>
              </w:rPr>
              <w:instrText xml:space="preserve"> PAGEREF _Toc57897994 \h </w:instrText>
            </w:r>
            <w:r w:rsidR="00B251A8">
              <w:rPr>
                <w:noProof/>
                <w:webHidden/>
              </w:rPr>
            </w:r>
            <w:r w:rsidR="00B251A8">
              <w:rPr>
                <w:noProof/>
                <w:webHidden/>
              </w:rPr>
              <w:fldChar w:fldCharType="separate"/>
            </w:r>
            <w:r w:rsidR="00B251A8">
              <w:rPr>
                <w:noProof/>
                <w:webHidden/>
              </w:rPr>
              <w:t>13</w:t>
            </w:r>
            <w:r w:rsidR="00B251A8">
              <w:rPr>
                <w:noProof/>
                <w:webHidden/>
              </w:rPr>
              <w:fldChar w:fldCharType="end"/>
            </w:r>
          </w:hyperlink>
        </w:p>
        <w:p w14:paraId="6048AFF6" w14:textId="26D39FCC" w:rsidR="00B251A8" w:rsidRDefault="009A1475">
          <w:pPr>
            <w:pStyle w:val="TOC3"/>
            <w:tabs>
              <w:tab w:val="right" w:leader="dot" w:pos="8630"/>
            </w:tabs>
            <w:rPr>
              <w:rFonts w:eastAsiaTheme="minorEastAsia"/>
              <w:noProof/>
              <w:color w:val="auto"/>
              <w:lang w:val="en-GB" w:eastAsia="en-GB"/>
            </w:rPr>
          </w:pPr>
          <w:hyperlink w:anchor="_Toc57897995" w:history="1">
            <w:r w:rsidR="00B251A8" w:rsidRPr="00AC1567">
              <w:rPr>
                <w:rStyle w:val="Hyperlink"/>
                <w:noProof/>
              </w:rPr>
              <w:t>Planned Activities:</w:t>
            </w:r>
            <w:r w:rsidR="00B251A8">
              <w:rPr>
                <w:noProof/>
                <w:webHidden/>
              </w:rPr>
              <w:tab/>
            </w:r>
            <w:r w:rsidR="00B251A8">
              <w:rPr>
                <w:noProof/>
                <w:webHidden/>
              </w:rPr>
              <w:fldChar w:fldCharType="begin"/>
            </w:r>
            <w:r w:rsidR="00B251A8">
              <w:rPr>
                <w:noProof/>
                <w:webHidden/>
              </w:rPr>
              <w:instrText xml:space="preserve"> PAGEREF _Toc57897995 \h </w:instrText>
            </w:r>
            <w:r w:rsidR="00B251A8">
              <w:rPr>
                <w:noProof/>
                <w:webHidden/>
              </w:rPr>
            </w:r>
            <w:r w:rsidR="00B251A8">
              <w:rPr>
                <w:noProof/>
                <w:webHidden/>
              </w:rPr>
              <w:fldChar w:fldCharType="separate"/>
            </w:r>
            <w:r w:rsidR="00B251A8">
              <w:rPr>
                <w:noProof/>
                <w:webHidden/>
              </w:rPr>
              <w:t>14</w:t>
            </w:r>
            <w:r w:rsidR="00B251A8">
              <w:rPr>
                <w:noProof/>
                <w:webHidden/>
              </w:rPr>
              <w:fldChar w:fldCharType="end"/>
            </w:r>
          </w:hyperlink>
        </w:p>
        <w:p w14:paraId="5F934A5B" w14:textId="522F67D7" w:rsidR="00B251A8" w:rsidRDefault="009A1475">
          <w:pPr>
            <w:pStyle w:val="TOC1"/>
            <w:tabs>
              <w:tab w:val="right" w:leader="dot" w:pos="8630"/>
            </w:tabs>
            <w:rPr>
              <w:rFonts w:eastAsiaTheme="minorEastAsia"/>
              <w:noProof/>
              <w:color w:val="auto"/>
              <w:lang w:val="en-GB" w:eastAsia="en-GB"/>
            </w:rPr>
          </w:pPr>
          <w:hyperlink w:anchor="_Toc57897996" w:history="1">
            <w:r w:rsidR="00B251A8" w:rsidRPr="00AC1567">
              <w:rPr>
                <w:rStyle w:val="Hyperlink"/>
                <w:noProof/>
              </w:rPr>
              <w:t>Glossary</w:t>
            </w:r>
            <w:r w:rsidR="00B251A8">
              <w:rPr>
                <w:noProof/>
                <w:webHidden/>
              </w:rPr>
              <w:tab/>
            </w:r>
            <w:r w:rsidR="00B251A8">
              <w:rPr>
                <w:noProof/>
                <w:webHidden/>
              </w:rPr>
              <w:fldChar w:fldCharType="begin"/>
            </w:r>
            <w:r w:rsidR="00B251A8">
              <w:rPr>
                <w:noProof/>
                <w:webHidden/>
              </w:rPr>
              <w:instrText xml:space="preserve"> PAGEREF _Toc57897996 \h </w:instrText>
            </w:r>
            <w:r w:rsidR="00B251A8">
              <w:rPr>
                <w:noProof/>
                <w:webHidden/>
              </w:rPr>
            </w:r>
            <w:r w:rsidR="00B251A8">
              <w:rPr>
                <w:noProof/>
                <w:webHidden/>
              </w:rPr>
              <w:fldChar w:fldCharType="separate"/>
            </w:r>
            <w:r w:rsidR="00B251A8">
              <w:rPr>
                <w:noProof/>
                <w:webHidden/>
              </w:rPr>
              <w:t>15</w:t>
            </w:r>
            <w:r w:rsidR="00B251A8">
              <w:rPr>
                <w:noProof/>
                <w:webHidden/>
              </w:rPr>
              <w:fldChar w:fldCharType="end"/>
            </w:r>
          </w:hyperlink>
        </w:p>
        <w:p w14:paraId="309864AB" w14:textId="31E5E78D" w:rsidR="00B251A8" w:rsidRDefault="009A1475">
          <w:pPr>
            <w:pStyle w:val="TOC1"/>
            <w:tabs>
              <w:tab w:val="right" w:leader="dot" w:pos="8630"/>
            </w:tabs>
            <w:rPr>
              <w:rFonts w:eastAsiaTheme="minorEastAsia"/>
              <w:noProof/>
              <w:color w:val="auto"/>
              <w:lang w:val="en-GB" w:eastAsia="en-GB"/>
            </w:rPr>
          </w:pPr>
          <w:hyperlink w:anchor="_Toc57897997" w:history="1">
            <w:r w:rsidR="00B251A8" w:rsidRPr="00AC1567">
              <w:rPr>
                <w:rStyle w:val="Hyperlink"/>
                <w:noProof/>
              </w:rPr>
              <w:t>References</w:t>
            </w:r>
            <w:r w:rsidR="00B251A8">
              <w:rPr>
                <w:noProof/>
                <w:webHidden/>
              </w:rPr>
              <w:tab/>
            </w:r>
            <w:r w:rsidR="00B251A8">
              <w:rPr>
                <w:noProof/>
                <w:webHidden/>
              </w:rPr>
              <w:fldChar w:fldCharType="begin"/>
            </w:r>
            <w:r w:rsidR="00B251A8">
              <w:rPr>
                <w:noProof/>
                <w:webHidden/>
              </w:rPr>
              <w:instrText xml:space="preserve"> PAGEREF _Toc57897997 \h </w:instrText>
            </w:r>
            <w:r w:rsidR="00B251A8">
              <w:rPr>
                <w:noProof/>
                <w:webHidden/>
              </w:rPr>
            </w:r>
            <w:r w:rsidR="00B251A8">
              <w:rPr>
                <w:noProof/>
                <w:webHidden/>
              </w:rPr>
              <w:fldChar w:fldCharType="separate"/>
            </w:r>
            <w:r w:rsidR="00B251A8">
              <w:rPr>
                <w:noProof/>
                <w:webHidden/>
              </w:rPr>
              <w:t>16</w:t>
            </w:r>
            <w:r w:rsidR="00B251A8">
              <w:rPr>
                <w:noProof/>
                <w:webHidden/>
              </w:rPr>
              <w:fldChar w:fldCharType="end"/>
            </w:r>
          </w:hyperlink>
        </w:p>
        <w:p w14:paraId="079D4C13" w14:textId="615AC544" w:rsidR="004E6C85" w:rsidRDefault="004E6C85">
          <w:r>
            <w:rPr>
              <w:b/>
              <w:bCs/>
              <w:noProof/>
            </w:rPr>
            <w:fldChar w:fldCharType="end"/>
          </w:r>
        </w:p>
      </w:sdtContent>
    </w:sdt>
    <w:p w14:paraId="30657CEF" w14:textId="1FD7057A" w:rsidR="00C6554A" w:rsidRDefault="00C6554A" w:rsidP="004E6C85">
      <w:pPr>
        <w:pStyle w:val="ContactInfo"/>
        <w:jc w:val="left"/>
      </w:pPr>
      <w:r>
        <w:br w:type="page"/>
      </w:r>
    </w:p>
    <w:p w14:paraId="0F3B204A" w14:textId="47EE04D4" w:rsidR="005F3B2A" w:rsidRDefault="005F3B2A" w:rsidP="005F3B2A">
      <w:pPr>
        <w:pStyle w:val="Heading1"/>
      </w:pPr>
      <w:bookmarkStart w:id="0" w:name="_Toc57897980"/>
      <w:r>
        <w:lastRenderedPageBreak/>
        <w:t>Aims and Objectives</w:t>
      </w:r>
      <w:bookmarkEnd w:id="0"/>
    </w:p>
    <w:p w14:paraId="0417C73D" w14:textId="30D8D241" w:rsidR="0069061A" w:rsidRPr="00534F8F" w:rsidRDefault="0069061A" w:rsidP="005F3B2A">
      <w:pPr>
        <w:rPr>
          <w:color w:val="FF0000"/>
        </w:rPr>
      </w:pPr>
      <w:r w:rsidRPr="00534F8F">
        <w:rPr>
          <w:color w:val="FF0000"/>
        </w:rPr>
        <w:t>Stars Without Number</w:t>
      </w:r>
      <w:r w:rsidR="00DF446C" w:rsidRPr="00534F8F">
        <w:rPr>
          <w:color w:val="FF0000"/>
        </w:rPr>
        <w:t xml:space="preserve"> (SWN)</w:t>
      </w:r>
      <w:r w:rsidRPr="00534F8F">
        <w:rPr>
          <w:color w:val="FF0000"/>
        </w:rPr>
        <w:t xml:space="preserve"> is a table-top role-playing game in which players improvise with a narrator according to some rules. </w:t>
      </w:r>
      <w:r w:rsidR="00F217D1" w:rsidRPr="00534F8F">
        <w:rPr>
          <w:color w:val="FF0000"/>
        </w:rPr>
        <w:t>The</w:t>
      </w:r>
      <w:r w:rsidRPr="00534F8F">
        <w:rPr>
          <w:color w:val="FF0000"/>
        </w:rPr>
        <w:t xml:space="preserve"> game systems are quite complicated, and a large amount of information </w:t>
      </w:r>
      <w:r w:rsidR="00134A20" w:rsidRPr="00534F8F">
        <w:rPr>
          <w:color w:val="FF0000"/>
        </w:rPr>
        <w:t>m</w:t>
      </w:r>
      <w:r w:rsidRPr="00534F8F">
        <w:rPr>
          <w:color w:val="FF0000"/>
        </w:rPr>
        <w:t>ust be calculated, recorded, and stored by players in character sheets or other documents. Additionally, players must execute game systems manually by following the rulebook. This includes character creation, which can be a daunting experience.</w:t>
      </w:r>
    </w:p>
    <w:p w14:paraId="2FF6C309" w14:textId="2B551C0D" w:rsidR="007D33C9" w:rsidRPr="00534F8F" w:rsidRDefault="00F30C2E" w:rsidP="00F30C2E">
      <w:pPr>
        <w:rPr>
          <w:color w:val="FF0000"/>
        </w:rPr>
      </w:pPr>
      <w:r w:rsidRPr="00534F8F">
        <w:rPr>
          <w:color w:val="FF0000"/>
        </w:rPr>
        <w:t xml:space="preserve">The project is to create and host a webapp that automates the character creation process. </w:t>
      </w:r>
      <w:r w:rsidR="0069061A" w:rsidRPr="00534F8F">
        <w:rPr>
          <w:color w:val="FF0000"/>
        </w:rPr>
        <w:t>The primary aim of the proposed system is to increase</w:t>
      </w:r>
      <w:r w:rsidR="007D49E6" w:rsidRPr="00534F8F">
        <w:rPr>
          <w:color w:val="FF0000"/>
        </w:rPr>
        <w:t xml:space="preserve"> the</w:t>
      </w:r>
      <w:r w:rsidR="0069061A" w:rsidRPr="00534F8F">
        <w:rPr>
          <w:color w:val="FF0000"/>
        </w:rPr>
        <w:t xml:space="preserve"> speed and ease of character creation for</w:t>
      </w:r>
      <w:r w:rsidR="00DF446C" w:rsidRPr="00534F8F">
        <w:rPr>
          <w:color w:val="FF0000"/>
        </w:rPr>
        <w:t xml:space="preserve"> SWN</w:t>
      </w:r>
      <w:r w:rsidRPr="00534F8F">
        <w:rPr>
          <w:color w:val="FF0000"/>
        </w:rPr>
        <w:t>. A secondary aim is to facilitate the</w:t>
      </w:r>
      <w:r w:rsidR="007D33C9" w:rsidRPr="00534F8F">
        <w:rPr>
          <w:color w:val="FF0000"/>
        </w:rPr>
        <w:t xml:space="preserve"> storage of custom objects, </w:t>
      </w:r>
      <w:r w:rsidR="00267C49" w:rsidRPr="00534F8F">
        <w:rPr>
          <w:color w:val="FF0000"/>
        </w:rPr>
        <w:t>rules,</w:t>
      </w:r>
      <w:r w:rsidR="007D33C9" w:rsidRPr="00534F8F">
        <w:rPr>
          <w:color w:val="FF0000"/>
        </w:rPr>
        <w:t xml:space="preserve"> and characters</w:t>
      </w:r>
      <w:r w:rsidRPr="00534F8F">
        <w:rPr>
          <w:color w:val="FF0000"/>
        </w:rPr>
        <w:t xml:space="preserve"> by users</w:t>
      </w:r>
      <w:r w:rsidR="007D49E6" w:rsidRPr="00534F8F">
        <w:rPr>
          <w:color w:val="FF0000"/>
        </w:rPr>
        <w:t>.</w:t>
      </w:r>
      <w:r w:rsidR="00796F96" w:rsidRPr="00534F8F">
        <w:rPr>
          <w:color w:val="FF0000"/>
        </w:rPr>
        <w:t xml:space="preserve"> Additionally, these custom entities should be functionally supported by the webapp (</w:t>
      </w:r>
      <w:proofErr w:type="gramStart"/>
      <w:r w:rsidR="00796F96" w:rsidRPr="00534F8F">
        <w:rPr>
          <w:color w:val="FF0000"/>
        </w:rPr>
        <w:t>i.e.</w:t>
      </w:r>
      <w:proofErr w:type="gramEnd"/>
      <w:r w:rsidR="00796F96" w:rsidRPr="00534F8F">
        <w:rPr>
          <w:color w:val="FF0000"/>
        </w:rPr>
        <w:t xml:space="preserve"> they can be used to create characters). As SWN is a game of improvisation, a lot of players like to </w:t>
      </w:r>
      <w:r w:rsidR="00A73A03" w:rsidRPr="00534F8F">
        <w:rPr>
          <w:color w:val="FF0000"/>
        </w:rPr>
        <w:t>customize</w:t>
      </w:r>
      <w:r w:rsidR="00796F96" w:rsidRPr="00534F8F">
        <w:rPr>
          <w:color w:val="FF0000"/>
        </w:rPr>
        <w:t xml:space="preserve"> the game and rules. Therefore, this secondary aim ensures they can still use their own rules while </w:t>
      </w:r>
      <w:r w:rsidR="007A5821" w:rsidRPr="00534F8F">
        <w:rPr>
          <w:color w:val="FF0000"/>
        </w:rPr>
        <w:t>using the tool to enhance their</w:t>
      </w:r>
      <w:r w:rsidR="00145789" w:rsidRPr="00534F8F">
        <w:rPr>
          <w:color w:val="FF0000"/>
        </w:rPr>
        <w:t xml:space="preserve"> character creation experience.</w:t>
      </w:r>
    </w:p>
    <w:p w14:paraId="6E30B71D" w14:textId="7CC092CD" w:rsidR="00854BE9" w:rsidRPr="00534F8F" w:rsidRDefault="00831547" w:rsidP="005F3B2A">
      <w:pPr>
        <w:rPr>
          <w:color w:val="FF0000"/>
        </w:rPr>
      </w:pPr>
      <w:r w:rsidRPr="00534F8F">
        <w:rPr>
          <w:color w:val="FF0000"/>
        </w:rPr>
        <w:t xml:space="preserve">My objectives include the necessary steps required to develop a react.js webapp, together with a node.js server and MySQL database. </w:t>
      </w:r>
      <w:r w:rsidR="00B012C5" w:rsidRPr="00534F8F">
        <w:rPr>
          <w:color w:val="FF0000"/>
        </w:rPr>
        <w:t xml:space="preserve">To </w:t>
      </w:r>
      <w:r w:rsidRPr="00534F8F">
        <w:rPr>
          <w:color w:val="FF0000"/>
        </w:rPr>
        <w:t xml:space="preserve">expand the functionality for users and really cater to the needs I heard, I will develop a way for users to enter custom game objects into the tool, as well as customize the rules. </w:t>
      </w:r>
      <w:r w:rsidR="00101BBC" w:rsidRPr="00534F8F">
        <w:rPr>
          <w:color w:val="FF0000"/>
        </w:rPr>
        <w:t>Also,</w:t>
      </w:r>
      <w:r w:rsidRPr="00534F8F">
        <w:rPr>
          <w:color w:val="FF0000"/>
        </w:rPr>
        <w:t xml:space="preserve"> an algorithm will be made to recommend choices for players, mostly with newer players in mind.</w:t>
      </w:r>
    </w:p>
    <w:p w14:paraId="7A24A266" w14:textId="5DA06ADE" w:rsidR="00796F96" w:rsidRPr="00CD72DF" w:rsidRDefault="005E3438" w:rsidP="0050376F">
      <w:pPr>
        <w:pStyle w:val="Heading3"/>
        <w:rPr>
          <w:color w:val="FF0000"/>
        </w:rPr>
      </w:pPr>
      <w:bookmarkStart w:id="1" w:name="_Toc57897981"/>
      <w:r w:rsidRPr="00CD72DF">
        <w:rPr>
          <w:color w:val="FF0000"/>
        </w:rPr>
        <w:t>Objectives:</w:t>
      </w:r>
      <w:bookmarkEnd w:id="1"/>
    </w:p>
    <w:p w14:paraId="7452EBDB" w14:textId="3A3B6935" w:rsidR="00267C49" w:rsidRPr="00CD72DF" w:rsidRDefault="00796F96" w:rsidP="00267C49">
      <w:pPr>
        <w:pStyle w:val="ListParagraph"/>
        <w:numPr>
          <w:ilvl w:val="0"/>
          <w:numId w:val="17"/>
        </w:numPr>
        <w:rPr>
          <w:color w:val="FF0000"/>
        </w:rPr>
      </w:pPr>
      <w:r w:rsidRPr="00CD72DF">
        <w:rPr>
          <w:color w:val="FF0000"/>
        </w:rPr>
        <w:t>Research the character creation process in detail and investigate popular house rules (customizations to rulesets that player groups use)</w:t>
      </w:r>
    </w:p>
    <w:p w14:paraId="0A396D88" w14:textId="4564FC75" w:rsidR="00796F96" w:rsidRPr="00CD72DF" w:rsidRDefault="00796F96" w:rsidP="00796F96">
      <w:pPr>
        <w:pStyle w:val="ListParagraph"/>
        <w:numPr>
          <w:ilvl w:val="0"/>
          <w:numId w:val="17"/>
        </w:numPr>
        <w:rPr>
          <w:color w:val="FF0000"/>
        </w:rPr>
      </w:pPr>
      <w:r w:rsidRPr="00CD72DF">
        <w:rPr>
          <w:color w:val="FF0000"/>
        </w:rPr>
        <w:t>Create a database for storing game objects</w:t>
      </w:r>
      <w:r w:rsidR="00145789" w:rsidRPr="00CD72DF">
        <w:rPr>
          <w:color w:val="FF0000"/>
        </w:rPr>
        <w:t xml:space="preserve"> (entities in the game such as skills, </w:t>
      </w:r>
      <w:r w:rsidR="008218FB" w:rsidRPr="00CD72DF">
        <w:rPr>
          <w:color w:val="FF0000"/>
        </w:rPr>
        <w:t>classes,</w:t>
      </w:r>
      <w:r w:rsidR="00145789" w:rsidRPr="00CD72DF">
        <w:rPr>
          <w:color w:val="FF0000"/>
        </w:rPr>
        <w:t xml:space="preserve"> or equipment)</w:t>
      </w:r>
      <w:r w:rsidRPr="00CD72DF">
        <w:rPr>
          <w:color w:val="FF0000"/>
        </w:rPr>
        <w:t xml:space="preserve"> and character data, and associated TypeScript models to represent the objects</w:t>
      </w:r>
    </w:p>
    <w:p w14:paraId="73E7BA84" w14:textId="458254C4" w:rsidR="00796F96" w:rsidRPr="00CD72DF" w:rsidRDefault="00796F96" w:rsidP="00796F96">
      <w:pPr>
        <w:pStyle w:val="ListParagraph"/>
        <w:numPr>
          <w:ilvl w:val="0"/>
          <w:numId w:val="17"/>
        </w:numPr>
        <w:rPr>
          <w:color w:val="FF0000"/>
        </w:rPr>
      </w:pPr>
      <w:r w:rsidRPr="00CD72DF">
        <w:rPr>
          <w:color w:val="FF0000"/>
        </w:rPr>
        <w:t>Host a Node.js web server that connects to the database and serves API requests for data from it. It will also distribute the</w:t>
      </w:r>
      <w:r w:rsidR="00B36418" w:rsidRPr="00CD72DF">
        <w:rPr>
          <w:color w:val="FF0000"/>
        </w:rPr>
        <w:t xml:space="preserve"> </w:t>
      </w:r>
      <w:r w:rsidR="008947D5" w:rsidRPr="00CD72DF">
        <w:rPr>
          <w:color w:val="FF0000"/>
        </w:rPr>
        <w:t>JavaScript</w:t>
      </w:r>
      <w:r w:rsidR="00B36418" w:rsidRPr="00CD72DF">
        <w:rPr>
          <w:color w:val="FF0000"/>
        </w:rPr>
        <w:t xml:space="preserve"> client</w:t>
      </w:r>
    </w:p>
    <w:p w14:paraId="2A1F3057" w14:textId="5DEDC606" w:rsidR="00267C49" w:rsidRPr="00CD72DF" w:rsidRDefault="00267C49" w:rsidP="00267C49">
      <w:pPr>
        <w:pStyle w:val="ListParagraph"/>
        <w:numPr>
          <w:ilvl w:val="0"/>
          <w:numId w:val="17"/>
        </w:numPr>
        <w:rPr>
          <w:color w:val="FF0000"/>
        </w:rPr>
      </w:pPr>
      <w:r w:rsidRPr="00CD72DF">
        <w:rPr>
          <w:color w:val="FF0000"/>
        </w:rPr>
        <w:t xml:space="preserve">Write React.js-based webapp to allow </w:t>
      </w:r>
      <w:r w:rsidR="00A42EA4" w:rsidRPr="00CD72DF">
        <w:rPr>
          <w:color w:val="FF0000"/>
        </w:rPr>
        <w:t>viewing</w:t>
      </w:r>
      <w:r w:rsidRPr="00CD72DF">
        <w:rPr>
          <w:color w:val="FF0000"/>
        </w:rPr>
        <w:t xml:space="preserve"> of stored objects and</w:t>
      </w:r>
      <w:r w:rsidR="00A42EA4" w:rsidRPr="00CD72DF">
        <w:rPr>
          <w:color w:val="FF0000"/>
        </w:rPr>
        <w:t xml:space="preserve"> the</w:t>
      </w:r>
      <w:r w:rsidR="00796F96" w:rsidRPr="00CD72DF">
        <w:rPr>
          <w:color w:val="FF0000"/>
        </w:rPr>
        <w:t xml:space="preserve"> interactive</w:t>
      </w:r>
      <w:r w:rsidRPr="00CD72DF">
        <w:rPr>
          <w:color w:val="FF0000"/>
        </w:rPr>
        <w:t xml:space="preserve"> creation of characters following </w:t>
      </w:r>
      <w:r w:rsidR="007F48B5" w:rsidRPr="00CD72DF">
        <w:rPr>
          <w:color w:val="FF0000"/>
        </w:rPr>
        <w:t>customizable</w:t>
      </w:r>
      <w:r w:rsidRPr="00CD72DF">
        <w:rPr>
          <w:color w:val="FF0000"/>
        </w:rPr>
        <w:t xml:space="preserve"> rules</w:t>
      </w:r>
    </w:p>
    <w:p w14:paraId="05D2C301" w14:textId="4B8534C9" w:rsidR="00854BE9" w:rsidRPr="00CD72DF" w:rsidRDefault="00854BE9" w:rsidP="00267C49">
      <w:pPr>
        <w:pStyle w:val="ListParagraph"/>
        <w:numPr>
          <w:ilvl w:val="0"/>
          <w:numId w:val="17"/>
        </w:numPr>
        <w:rPr>
          <w:color w:val="FF0000"/>
        </w:rPr>
      </w:pPr>
      <w:r w:rsidRPr="00CD72DF">
        <w:rPr>
          <w:color w:val="FF0000"/>
        </w:rPr>
        <w:t>Develop JSON formats for storing entities and ruleset customizations and support them in the tool</w:t>
      </w:r>
    </w:p>
    <w:p w14:paraId="35BC4113" w14:textId="6636456B" w:rsidR="00D967B8" w:rsidRPr="00CD72DF" w:rsidRDefault="007F48B5" w:rsidP="005F3B2A">
      <w:pPr>
        <w:pStyle w:val="ListParagraph"/>
        <w:numPr>
          <w:ilvl w:val="0"/>
          <w:numId w:val="17"/>
        </w:numPr>
        <w:rPr>
          <w:color w:val="FF0000"/>
        </w:rPr>
      </w:pPr>
      <w:r w:rsidRPr="00CD72DF">
        <w:rPr>
          <w:color w:val="FF0000"/>
        </w:rPr>
        <w:t>Create an algorithm to suggest game object picks and</w:t>
      </w:r>
      <w:r w:rsidR="00B260E8" w:rsidRPr="00CD72DF">
        <w:rPr>
          <w:color w:val="FF0000"/>
        </w:rPr>
        <w:t xml:space="preserve"> help guide players. This can be</w:t>
      </w:r>
      <w:r w:rsidRPr="00CD72DF">
        <w:rPr>
          <w:color w:val="FF0000"/>
        </w:rPr>
        <w:t xml:space="preserve"> utilize</w:t>
      </w:r>
      <w:r w:rsidR="00B260E8" w:rsidRPr="00CD72DF">
        <w:rPr>
          <w:color w:val="FF0000"/>
        </w:rPr>
        <w:t>d</w:t>
      </w:r>
      <w:r w:rsidRPr="00CD72DF">
        <w:rPr>
          <w:color w:val="FF0000"/>
        </w:rPr>
        <w:t xml:space="preserve"> in a semi-random generation mode to create random, but balanced characters</w:t>
      </w:r>
    </w:p>
    <w:p w14:paraId="57F7AB4D" w14:textId="113C012D" w:rsidR="007A5821" w:rsidRDefault="00A438D2" w:rsidP="00D967B8">
      <w:pPr>
        <w:pStyle w:val="Heading1"/>
      </w:pPr>
      <w:bookmarkStart w:id="2" w:name="_Toc57897982"/>
      <w:r>
        <w:lastRenderedPageBreak/>
        <w:t>Literature Review</w:t>
      </w:r>
      <w:bookmarkEnd w:id="2"/>
    </w:p>
    <w:p w14:paraId="34EAE1F4" w14:textId="4E768EA2" w:rsidR="006602D1" w:rsidRDefault="00145789" w:rsidP="007A5821">
      <w:r>
        <w:t xml:space="preserve">To prepare for this project I have looked at documentations, blog </w:t>
      </w:r>
      <w:r w:rsidR="008218FB">
        <w:t>posts and tutorials</w:t>
      </w:r>
      <w:r w:rsidR="00257FF0">
        <w:t xml:space="preserve"> to learn about all the features available and best practices for development. And indeed, these can be continuous sources of information as I encounter new problems to solve once the project is underway.</w:t>
      </w:r>
      <w:r w:rsidR="000024B3">
        <w:t xml:space="preserve"> Additionally, the rules for SWN must be understood and available to refer to.</w:t>
      </w:r>
    </w:p>
    <w:p w14:paraId="6C14424C" w14:textId="4AA23670" w:rsidR="00D748A9" w:rsidRDefault="00D748A9" w:rsidP="00D748A9">
      <w:pPr>
        <w:pStyle w:val="Heading2"/>
      </w:pPr>
      <w:bookmarkStart w:id="3" w:name="_Toc57897983"/>
      <w:r>
        <w:t>Game Rules</w:t>
      </w:r>
      <w:bookmarkEnd w:id="3"/>
    </w:p>
    <w:p w14:paraId="4C0F4A6B" w14:textId="5C51B312" w:rsidR="00D748A9" w:rsidRPr="002D481A" w:rsidRDefault="00AE4EE5" w:rsidP="00D748A9">
      <w:pPr>
        <w:rPr>
          <w:color w:val="FF0000"/>
        </w:rPr>
      </w:pPr>
      <w:bookmarkStart w:id="4" w:name="_Hlk78227997"/>
      <w:r w:rsidRPr="002D481A">
        <w:rPr>
          <w:color w:val="FF0000"/>
        </w:rPr>
        <w:t>The source of information when it comes to the game rules is the rulebook [11]. The whole rulebook is one big reference on how the game functions</w:t>
      </w:r>
      <w:r w:rsidR="002D481A" w:rsidRPr="002D481A">
        <w:rPr>
          <w:color w:val="FF0000"/>
        </w:rPr>
        <w:t>. H</w:t>
      </w:r>
      <w:r w:rsidRPr="002D481A">
        <w:rPr>
          <w:color w:val="FF0000"/>
        </w:rPr>
        <w:t>owever</w:t>
      </w:r>
      <w:r w:rsidR="002D481A" w:rsidRPr="002D481A">
        <w:rPr>
          <w:color w:val="FF0000"/>
        </w:rPr>
        <w:t>,</w:t>
      </w:r>
      <w:r w:rsidRPr="002D481A">
        <w:rPr>
          <w:color w:val="FF0000"/>
        </w:rPr>
        <w:t xml:space="preserve"> all content after page 93 will not be needed for this tool specifically, it pertains to </w:t>
      </w:r>
      <w:r w:rsidR="002D481A" w:rsidRPr="002D481A">
        <w:rPr>
          <w:color w:val="FF0000"/>
        </w:rPr>
        <w:t>areas of the game beyond character creation</w:t>
      </w:r>
      <w:r w:rsidRPr="002D481A">
        <w:rPr>
          <w:color w:val="FF0000"/>
        </w:rPr>
        <w:t>. On page 4 we have the “summary of character creation”. According to the rulebook there are 18 steps in character creation. Some are overly verbose, and I have condensed them down to the following steps:</w:t>
      </w:r>
    </w:p>
    <w:p w14:paraId="4CAE692A" w14:textId="7D374B0F" w:rsidR="00AE4EE5" w:rsidRPr="002D481A" w:rsidRDefault="00AE4EE5" w:rsidP="008827A0">
      <w:pPr>
        <w:pStyle w:val="ListParagraph"/>
        <w:numPr>
          <w:ilvl w:val="0"/>
          <w:numId w:val="30"/>
        </w:numPr>
        <w:rPr>
          <w:color w:val="FF0000"/>
        </w:rPr>
      </w:pPr>
      <w:r w:rsidRPr="002D481A">
        <w:rPr>
          <w:color w:val="FF0000"/>
        </w:rPr>
        <w:t>Either: roll 3d6 (3 6-sided dice) for each of the six attributes, then set one to 14; or assign the following array to the six attributes: [14,12,11,10,9,7]</w:t>
      </w:r>
      <w:r w:rsidR="008827A0" w:rsidRPr="002D481A">
        <w:rPr>
          <w:color w:val="FF0000"/>
        </w:rPr>
        <w:t>. Then calculate the modifiers for these attributes</w:t>
      </w:r>
    </w:p>
    <w:p w14:paraId="3EBE9480" w14:textId="2A2B55B1" w:rsidR="00AE4EE5" w:rsidRPr="002D481A" w:rsidRDefault="00AE4EE5" w:rsidP="00AE4EE5">
      <w:pPr>
        <w:pStyle w:val="ListParagraph"/>
        <w:numPr>
          <w:ilvl w:val="0"/>
          <w:numId w:val="30"/>
        </w:numPr>
        <w:rPr>
          <w:color w:val="FF0000"/>
        </w:rPr>
      </w:pPr>
      <w:r w:rsidRPr="002D481A">
        <w:rPr>
          <w:color w:val="FF0000"/>
        </w:rPr>
        <w:t>Choose any background from the list of backgrounds. Gain the associated free skill.</w:t>
      </w:r>
    </w:p>
    <w:p w14:paraId="5B832950" w14:textId="4D67284C" w:rsidR="00AE4EE5" w:rsidRPr="002D481A" w:rsidRDefault="00AE4EE5" w:rsidP="00AE4EE5">
      <w:pPr>
        <w:pStyle w:val="ListParagraph"/>
        <w:numPr>
          <w:ilvl w:val="0"/>
          <w:numId w:val="30"/>
        </w:numPr>
        <w:rPr>
          <w:color w:val="FF0000"/>
        </w:rPr>
      </w:pPr>
      <w:r w:rsidRPr="002D481A">
        <w:rPr>
          <w:color w:val="FF0000"/>
        </w:rPr>
        <w:t>Either: pick any two skills from your backgrounds learning table (or the two quick skills); or roll three times as you choose divided between the learning and growth tables for you background</w:t>
      </w:r>
    </w:p>
    <w:p w14:paraId="0981BA23" w14:textId="00BE5B2E" w:rsidR="00AE4EE5" w:rsidRPr="002D481A" w:rsidRDefault="00AE4EE5" w:rsidP="00AE4EE5">
      <w:pPr>
        <w:pStyle w:val="ListParagraph"/>
        <w:numPr>
          <w:ilvl w:val="0"/>
          <w:numId w:val="30"/>
        </w:numPr>
        <w:rPr>
          <w:color w:val="FF0000"/>
        </w:rPr>
      </w:pPr>
      <w:r w:rsidRPr="002D481A">
        <w:rPr>
          <w:color w:val="FF0000"/>
        </w:rPr>
        <w:t>Select player class (or, optionally, two classes for multi-classing)</w:t>
      </w:r>
    </w:p>
    <w:p w14:paraId="21BC938F" w14:textId="0D009899" w:rsidR="00AE4EE5" w:rsidRPr="002D481A" w:rsidRDefault="00AE4EE5" w:rsidP="00AE4EE5">
      <w:pPr>
        <w:pStyle w:val="ListParagraph"/>
        <w:numPr>
          <w:ilvl w:val="0"/>
          <w:numId w:val="30"/>
        </w:numPr>
        <w:rPr>
          <w:color w:val="FF0000"/>
        </w:rPr>
      </w:pPr>
      <w:r w:rsidRPr="002D481A">
        <w:rPr>
          <w:color w:val="FF0000"/>
        </w:rPr>
        <w:t xml:space="preserve">Choose your foci (players get one, </w:t>
      </w:r>
      <w:r w:rsidR="00A02357" w:rsidRPr="002D481A">
        <w:rPr>
          <w:color w:val="FF0000"/>
        </w:rPr>
        <w:t>expert and warrior classes</w:t>
      </w:r>
      <w:r w:rsidRPr="002D481A">
        <w:rPr>
          <w:color w:val="FF0000"/>
        </w:rPr>
        <w:t xml:space="preserve"> gets one extra</w:t>
      </w:r>
      <w:r w:rsidR="00A02357" w:rsidRPr="002D481A">
        <w:rPr>
          <w:color w:val="FF0000"/>
        </w:rPr>
        <w:t xml:space="preserve"> non-combat and combat focus respectively</w:t>
      </w:r>
      <w:r w:rsidRPr="002D481A">
        <w:rPr>
          <w:color w:val="FF0000"/>
        </w:rPr>
        <w:t>)</w:t>
      </w:r>
    </w:p>
    <w:p w14:paraId="6AEADC5A" w14:textId="443B7F46" w:rsidR="00A02357" w:rsidRPr="002D481A" w:rsidRDefault="00A02357" w:rsidP="00AE4EE5">
      <w:pPr>
        <w:pStyle w:val="ListParagraph"/>
        <w:numPr>
          <w:ilvl w:val="0"/>
          <w:numId w:val="30"/>
        </w:numPr>
        <w:rPr>
          <w:color w:val="FF0000"/>
        </w:rPr>
      </w:pPr>
      <w:r w:rsidRPr="002D481A">
        <w:rPr>
          <w:color w:val="FF0000"/>
        </w:rPr>
        <w:t>If they are enabled, origin foci (alien species), are available to be picked instead of classical foci. They describe your characters origin in terms of species. For example, being an alien, or an elf.</w:t>
      </w:r>
    </w:p>
    <w:p w14:paraId="398E80A3" w14:textId="427D6028" w:rsidR="00FD37CC" w:rsidRPr="002D481A" w:rsidRDefault="00FD37CC" w:rsidP="00AE4EE5">
      <w:pPr>
        <w:pStyle w:val="ListParagraph"/>
        <w:numPr>
          <w:ilvl w:val="0"/>
          <w:numId w:val="30"/>
        </w:numPr>
        <w:rPr>
          <w:color w:val="FF0000"/>
        </w:rPr>
      </w:pPr>
      <w:r w:rsidRPr="002D481A">
        <w:rPr>
          <w:color w:val="FF0000"/>
        </w:rPr>
        <w:t>Pick one extra skill to represent character hobby</w:t>
      </w:r>
    </w:p>
    <w:p w14:paraId="5EDEC09C" w14:textId="09A269B0" w:rsidR="00FD37CC" w:rsidRPr="002D481A" w:rsidRDefault="00FD37CC" w:rsidP="00AE4EE5">
      <w:pPr>
        <w:pStyle w:val="ListParagraph"/>
        <w:numPr>
          <w:ilvl w:val="0"/>
          <w:numId w:val="30"/>
        </w:numPr>
        <w:rPr>
          <w:color w:val="FF0000"/>
        </w:rPr>
      </w:pPr>
      <w:r w:rsidRPr="002D481A">
        <w:rPr>
          <w:color w:val="FF0000"/>
        </w:rPr>
        <w:t>If you chose psychic class: select one (for partial psychics), or two psychic disciplines. Calculate effort = “1 plus their highest psychic skill plus the better of their Wisdom or Constitution modifiers”</w:t>
      </w:r>
    </w:p>
    <w:p w14:paraId="36BD3B56" w14:textId="1B7A89F4" w:rsidR="00533B66" w:rsidRPr="002D481A" w:rsidRDefault="00474939" w:rsidP="00AE4EE5">
      <w:pPr>
        <w:pStyle w:val="ListParagraph"/>
        <w:numPr>
          <w:ilvl w:val="0"/>
          <w:numId w:val="30"/>
        </w:numPr>
        <w:rPr>
          <w:color w:val="FF0000"/>
        </w:rPr>
      </w:pPr>
      <w:r w:rsidRPr="002D481A">
        <w:rPr>
          <w:color w:val="FF0000"/>
        </w:rPr>
        <w:t xml:space="preserve">Calculate </w:t>
      </w:r>
      <w:r w:rsidR="009B0AB7" w:rsidRPr="002D481A">
        <w:rPr>
          <w:color w:val="FF0000"/>
        </w:rPr>
        <w:t>hit points</w:t>
      </w:r>
      <w:r w:rsidRPr="002D481A">
        <w:rPr>
          <w:color w:val="FF0000"/>
        </w:rPr>
        <w:t xml:space="preserve">: </w:t>
      </w:r>
      <w:r w:rsidR="002B1B58" w:rsidRPr="002D481A">
        <w:rPr>
          <w:color w:val="FF0000"/>
        </w:rPr>
        <w:t>r</w:t>
      </w:r>
      <w:r w:rsidR="00533B66" w:rsidRPr="002D481A">
        <w:rPr>
          <w:color w:val="FF0000"/>
        </w:rPr>
        <w:t>oll 1d6</w:t>
      </w:r>
      <w:r w:rsidRPr="002D481A">
        <w:rPr>
          <w:color w:val="FF0000"/>
        </w:rPr>
        <w:t>, add your constitution modifier, then add two if you are a warrior</w:t>
      </w:r>
    </w:p>
    <w:p w14:paraId="323C1A7D" w14:textId="221C48C1" w:rsidR="009B0AB7" w:rsidRPr="002D481A" w:rsidRDefault="009B0AB7" w:rsidP="00AE4EE5">
      <w:pPr>
        <w:pStyle w:val="ListParagraph"/>
        <w:numPr>
          <w:ilvl w:val="0"/>
          <w:numId w:val="30"/>
        </w:numPr>
        <w:rPr>
          <w:color w:val="FF0000"/>
        </w:rPr>
      </w:pPr>
      <w:r w:rsidRPr="002D481A">
        <w:rPr>
          <w:color w:val="FF0000"/>
        </w:rPr>
        <w:t>Note down attack bonus, which is zero by default, warriors get +1</w:t>
      </w:r>
    </w:p>
    <w:p w14:paraId="106F1F87" w14:textId="68325BAE" w:rsidR="009B0AB7" w:rsidRPr="002D481A" w:rsidRDefault="009B0AB7" w:rsidP="00AE4EE5">
      <w:pPr>
        <w:pStyle w:val="ListParagraph"/>
        <w:numPr>
          <w:ilvl w:val="0"/>
          <w:numId w:val="30"/>
        </w:numPr>
        <w:rPr>
          <w:color w:val="FF0000"/>
        </w:rPr>
      </w:pPr>
      <w:r w:rsidRPr="002D481A">
        <w:rPr>
          <w:color w:val="FF0000"/>
        </w:rPr>
        <w:t>Choose an equipment package to select characters starting gear. Or you can instead roll 2d6 multiplied by 100 to get starting credits, and use these to purchase gear</w:t>
      </w:r>
    </w:p>
    <w:p w14:paraId="6EF41CCB" w14:textId="57B74F74" w:rsidR="009B0AB7" w:rsidRPr="002D481A" w:rsidRDefault="009B0AB7" w:rsidP="00AE4EE5">
      <w:pPr>
        <w:pStyle w:val="ListParagraph"/>
        <w:numPr>
          <w:ilvl w:val="0"/>
          <w:numId w:val="30"/>
        </w:numPr>
        <w:rPr>
          <w:color w:val="FF0000"/>
        </w:rPr>
      </w:pPr>
      <w:r w:rsidRPr="002D481A">
        <w:rPr>
          <w:color w:val="FF0000"/>
        </w:rPr>
        <w:t>Mark down hit bonus and damage done with each weapon you have</w:t>
      </w:r>
    </w:p>
    <w:p w14:paraId="54EF427F" w14:textId="1876EED1" w:rsidR="009B0AB7" w:rsidRPr="002D481A" w:rsidRDefault="009B0AB7" w:rsidP="00AE4EE5">
      <w:pPr>
        <w:pStyle w:val="ListParagraph"/>
        <w:numPr>
          <w:ilvl w:val="0"/>
          <w:numId w:val="30"/>
        </w:numPr>
        <w:rPr>
          <w:color w:val="FF0000"/>
        </w:rPr>
      </w:pPr>
      <w:r w:rsidRPr="002D481A">
        <w:rPr>
          <w:color w:val="FF0000"/>
        </w:rPr>
        <w:lastRenderedPageBreak/>
        <w:t>Record your armor class and saving throws. These are based on your armor and attribute modifiers</w:t>
      </w:r>
    </w:p>
    <w:p w14:paraId="25B48179" w14:textId="66B50054" w:rsidR="009B0AB7" w:rsidRPr="002D481A" w:rsidRDefault="009B0AB7" w:rsidP="00AE4EE5">
      <w:pPr>
        <w:pStyle w:val="ListParagraph"/>
        <w:numPr>
          <w:ilvl w:val="0"/>
          <w:numId w:val="30"/>
        </w:numPr>
        <w:rPr>
          <w:color w:val="FF0000"/>
        </w:rPr>
      </w:pPr>
      <w:r w:rsidRPr="002D481A">
        <w:rPr>
          <w:color w:val="FF0000"/>
        </w:rPr>
        <w:t>Give the character a name and at least one goal. Completing goals is one way to earn experience in SWN. Additionally, fill out any other flavor fields as wanted (for example the back-story of your character)</w:t>
      </w:r>
    </w:p>
    <w:p w14:paraId="48DA8CD4" w14:textId="7B7FE5C0" w:rsidR="00F76BD4" w:rsidRPr="002D481A" w:rsidRDefault="00F76BD4" w:rsidP="00F76BD4">
      <w:pPr>
        <w:rPr>
          <w:color w:val="FF0000"/>
        </w:rPr>
      </w:pPr>
      <w:r w:rsidRPr="002D481A">
        <w:rPr>
          <w:color w:val="FF0000"/>
        </w:rPr>
        <w:t>Traditionally these steps are executed manually by players. However, as is clear, there are a lot of steps. Additionally, many of the steps (</w:t>
      </w:r>
      <w:proofErr w:type="gramStart"/>
      <w:r w:rsidRPr="002D481A">
        <w:rPr>
          <w:color w:val="FF0000"/>
        </w:rPr>
        <w:t>e.g.</w:t>
      </w:r>
      <w:proofErr w:type="gramEnd"/>
      <w:r w:rsidRPr="002D481A">
        <w:rPr>
          <w:color w:val="FF0000"/>
        </w:rPr>
        <w:t xml:space="preserve"> selecting background) requires the player to refer to other pages in the rulebook to see lists of available objects and more in-depth explanations. The steps are given in the order that the base rules </w:t>
      </w:r>
      <w:r w:rsidR="005F62ED" w:rsidRPr="002D481A">
        <w:rPr>
          <w:color w:val="FF0000"/>
        </w:rPr>
        <w:t>have</w:t>
      </w:r>
      <w:r w:rsidRPr="002D481A">
        <w:rPr>
          <w:color w:val="FF0000"/>
        </w:rPr>
        <w:t xml:space="preserve"> them executed. This exact order will be available as a mode in the </w:t>
      </w:r>
      <w:r w:rsidR="005F62ED" w:rsidRPr="002D481A">
        <w:rPr>
          <w:color w:val="FF0000"/>
        </w:rPr>
        <w:t>tool;</w:t>
      </w:r>
      <w:r w:rsidRPr="002D481A">
        <w:rPr>
          <w:color w:val="FF0000"/>
        </w:rPr>
        <w:t xml:space="preserve"> </w:t>
      </w:r>
      <w:r w:rsidR="00852977" w:rsidRPr="002D481A">
        <w:rPr>
          <w:color w:val="FF0000"/>
        </w:rPr>
        <w:t>however,</w:t>
      </w:r>
      <w:r w:rsidRPr="002D481A">
        <w:rPr>
          <w:color w:val="FF0000"/>
        </w:rPr>
        <w:t xml:space="preserve"> the order can also be customized.</w:t>
      </w:r>
    </w:p>
    <w:p w14:paraId="3B4465AB" w14:textId="64F2ACD9" w:rsidR="002B461D" w:rsidRPr="002B461D" w:rsidRDefault="00D748A9" w:rsidP="0050376F">
      <w:pPr>
        <w:pStyle w:val="Heading2"/>
      </w:pPr>
      <w:bookmarkStart w:id="5" w:name="_Toc57897984"/>
      <w:bookmarkEnd w:id="4"/>
      <w:r>
        <w:t>Tools</w:t>
      </w:r>
      <w:bookmarkEnd w:id="5"/>
    </w:p>
    <w:p w14:paraId="65FC4FDF" w14:textId="6A280F26" w:rsidR="007A5821" w:rsidRDefault="00257FF0" w:rsidP="007A5821">
      <w:r>
        <w:t>A massive source of information for this purpose is the official React.js documentation [1]</w:t>
      </w:r>
      <w:r w:rsidR="004E6C85">
        <w:t>. This includes a couple of quick starter guides which, after reviewing, are not in depth enough to be very helpful. However, there is also several advanced guide</w:t>
      </w:r>
      <w:r w:rsidR="0077587B">
        <w:t>s</w:t>
      </w:r>
      <w:r w:rsidR="004E6C85">
        <w:t>. These go over</w:t>
      </w:r>
      <w:r w:rsidR="00426EDC">
        <w:t xml:space="preserve"> the technicalities of achieving the goals, but also advise on best practices to implement. Already useful is the guide on error boundaries</w:t>
      </w:r>
      <w:r w:rsidR="006602D1">
        <w:t xml:space="preserve"> [1.1]</w:t>
      </w:r>
      <w:r w:rsidR="00426EDC">
        <w:t xml:space="preserve"> which details how to create a special </w:t>
      </w:r>
      <w:r w:rsidR="00EF7343">
        <w:t>type</w:t>
      </w:r>
      <w:r w:rsidR="00426EDC">
        <w:t xml:space="preserve"> of </w:t>
      </w:r>
      <w:r w:rsidR="00EF7343">
        <w:t xml:space="preserve">class </w:t>
      </w:r>
      <w:r w:rsidR="00426EDC">
        <w:t xml:space="preserve">component that acts as a try catch block for react components. As described in the guide </w:t>
      </w:r>
      <w:r w:rsidR="006602D1">
        <w:t>“</w:t>
      </w:r>
      <w:r w:rsidR="006602D1" w:rsidRPr="006602D1">
        <w:t xml:space="preserve">In the past, JavaScript errors inside components used to corrupt </w:t>
      </w:r>
      <w:proofErr w:type="spellStart"/>
      <w:r w:rsidR="006602D1" w:rsidRPr="006602D1">
        <w:t>React’s</w:t>
      </w:r>
      <w:proofErr w:type="spellEnd"/>
      <w:r w:rsidR="006602D1" w:rsidRPr="006602D1">
        <w:t xml:space="preserve"> internal state and cause it to emit cryptic errors on next renders</w:t>
      </w:r>
      <w:r w:rsidR="006602D1">
        <w:t>”. These errors were unrecoverable since there was no mechanism for catching an error outside of the component itself that emitted it.</w:t>
      </w:r>
      <w:r w:rsidR="00511BFF">
        <w:t xml:space="preserve"> Utilizing an error boundary, as described in the guide, allows recovery from the error by displaying a fallback UI until the original UI no longer throws an error.</w:t>
      </w:r>
    </w:p>
    <w:p w14:paraId="1CA4CAE0" w14:textId="4A710FC8" w:rsidR="00371D24" w:rsidRDefault="00371D24" w:rsidP="007A5821">
      <w:r>
        <w:t>Also included are descriptions and guides to using hooks</w:t>
      </w:r>
      <w:r w:rsidR="00271550">
        <w:t xml:space="preserve"> [1.2</w:t>
      </w:r>
      <w:r w:rsidR="00381204">
        <w:t>]</w:t>
      </w:r>
      <w:r>
        <w:t xml:space="preserve"> which allow functions to access class-like features such as persisting data across renders by using state. This enables functions to be used as full-fledged components instead of classes. Sometimes we </w:t>
      </w:r>
      <w:r w:rsidR="00271550">
        <w:t>do not</w:t>
      </w:r>
      <w:r>
        <w:t xml:space="preserve"> need all the encumbrance of initializing a full class and instead a function with a few hooks is good enough.</w:t>
      </w:r>
      <w:r w:rsidR="00EF7343">
        <w:t xml:space="preserve"> A big continuous reference is the</w:t>
      </w:r>
      <w:r w:rsidR="003D28F4">
        <w:t xml:space="preserve"> API reference – the conventional documentation [1.3]</w:t>
      </w:r>
      <w:r w:rsidR="00816893">
        <w:t>. This puts forth all the functions made available by the library and how to use them.</w:t>
      </w:r>
    </w:p>
    <w:p w14:paraId="275E4E61" w14:textId="3C90E776" w:rsidR="007D288A" w:rsidRDefault="00730DC1" w:rsidP="007A5821">
      <w:r>
        <w:t>While of course the documentation</w:t>
      </w:r>
      <w:r w:rsidR="0089729D" w:rsidRPr="0089729D">
        <w:t xml:space="preserve"> </w:t>
      </w:r>
      <w:r w:rsidR="0089729D">
        <w:t>for any libraries and tools</w:t>
      </w:r>
      <w:r>
        <w:t xml:space="preserve"> will be at least browse</w:t>
      </w:r>
      <w:r w:rsidR="003C31B4">
        <w:t>d</w:t>
      </w:r>
      <w:r>
        <w:t xml:space="preserve">, another is especially notable: the </w:t>
      </w:r>
      <w:proofErr w:type="spellStart"/>
      <w:r w:rsidR="0089729D">
        <w:t>S</w:t>
      </w:r>
      <w:r>
        <w:t>equelize</w:t>
      </w:r>
      <w:proofErr w:type="spellEnd"/>
      <w:r>
        <w:t xml:space="preserve"> documentation [2]</w:t>
      </w:r>
      <w:r w:rsidR="0089729D">
        <w:t>. The documentation outlines how to create models that represent the database entries so we can pull them straight into objects. Understanding how to do this properly is important to enforce relations in the database</w:t>
      </w:r>
      <w:r w:rsidR="00DD1C37">
        <w:t>.</w:t>
      </w:r>
      <w:r w:rsidR="00096E28">
        <w:t xml:space="preserve"> Also, very useful is the description of how to query the database for objects. </w:t>
      </w:r>
      <w:proofErr w:type="spellStart"/>
      <w:r w:rsidR="00096E28">
        <w:t>Sequelize</w:t>
      </w:r>
      <w:proofErr w:type="spellEnd"/>
      <w:r w:rsidR="00096E28">
        <w:t xml:space="preserve"> allows us to query by attributes, instead of directly producing SQL.</w:t>
      </w:r>
      <w:r w:rsidR="008F752B">
        <w:t xml:space="preserve"> Therefore, knowing how to get as much power out of this feature </w:t>
      </w:r>
      <w:r w:rsidR="00D674D8">
        <w:t>as</w:t>
      </w:r>
      <w:r w:rsidR="008F752B">
        <w:t xml:space="preserve"> possible is essential to not waste memory or CPU resources further filtering results later.</w:t>
      </w:r>
    </w:p>
    <w:p w14:paraId="06618D99" w14:textId="42ED9AC1" w:rsidR="00D674D8" w:rsidRDefault="00D674D8" w:rsidP="00D674D8">
      <w:r>
        <w:lastRenderedPageBreak/>
        <w:t>To kick-start the project and learn the practical impacts of certain decisions, I referred to some blog posts and tutorials.</w:t>
      </w:r>
      <w:r w:rsidR="001909B0">
        <w:t xml:space="preserve"> These include general and starter guides, as well as some more in-depth pieces for future reference.</w:t>
      </w:r>
    </w:p>
    <w:p w14:paraId="2D8A2DEF" w14:textId="2648687B" w:rsidR="00421EB4" w:rsidRDefault="009D624D" w:rsidP="00421EB4">
      <w:r>
        <w:t>I surveyed a lot of starter tutorials and general guides from people using the same technologies as me</w:t>
      </w:r>
      <w:r w:rsidR="006B00F7">
        <w:t xml:space="preserve"> to find good formatting and layout for the project. </w:t>
      </w:r>
      <w:r w:rsidR="00386DF7">
        <w:t>The most useful and</w:t>
      </w:r>
      <w:r w:rsidR="006B00F7">
        <w:t xml:space="preserve"> appropriate tutorial [3] details how to setup a</w:t>
      </w:r>
      <w:r w:rsidR="004E6BAB">
        <w:t xml:space="preserve"> to-do tracking</w:t>
      </w:r>
      <w:r w:rsidR="00C01360">
        <w:t xml:space="preserve"> app</w:t>
      </w:r>
      <w:r w:rsidR="006B00F7">
        <w:t xml:space="preserve"> using the technologies I intend, except</w:t>
      </w:r>
      <w:r w:rsidR="00386DF7">
        <w:t xml:space="preserve"> with</w:t>
      </w:r>
      <w:r w:rsidR="006B00F7">
        <w:t xml:space="preserve"> a different database provider. The directory structure</w:t>
      </w:r>
      <w:r w:rsidR="00C01360">
        <w:t xml:space="preserve"> used within conceptualizes the API as controllers, models</w:t>
      </w:r>
      <w:r w:rsidR="00386DF7">
        <w:t>, and routes, with 1 of each per entity in the database. Additionally, the client must define TypeScript interfaces for each model to represent the entities as JavaScript objects</w:t>
      </w:r>
      <w:r w:rsidR="00B212B5">
        <w:t>.</w:t>
      </w:r>
    </w:p>
    <w:p w14:paraId="5003C60B" w14:textId="3BB3A4F3" w:rsidR="006000FF" w:rsidRDefault="006000FF" w:rsidP="00421EB4">
      <w:r>
        <w:t>Another useful tutorial is about distributing the react front-end from a node.js server running inside a docker container [4]</w:t>
      </w:r>
      <w:r w:rsidR="00F57FEC">
        <w:t>.</w:t>
      </w:r>
      <w:r>
        <w:t xml:space="preserve"> This </w:t>
      </w:r>
      <w:r w:rsidR="00F57FEC">
        <w:t>will be useful later</w:t>
      </w:r>
      <w:r>
        <w:t xml:space="preserve"> since a working build is needed to put into such a container.</w:t>
      </w:r>
    </w:p>
    <w:p w14:paraId="1FB65358" w14:textId="69824FAD" w:rsidR="00F57FEC" w:rsidRDefault="00F57FEC" w:rsidP="00F57FEC">
      <w:r>
        <w:t xml:space="preserve">I have also found 2 blogs that will help make future decisions for the project. In one [5], the author tested performance of objects and maps in JavaScript. Since these are the main ways of storing entities with many properties in JavaScript (and many such objects will need to </w:t>
      </w:r>
      <w:r w:rsidR="00B212B5">
        <w:t>store</w:t>
      </w:r>
      <w:r>
        <w:t xml:space="preserve"> and manipulated), choosing the right ones could have notable performance impacts. </w:t>
      </w:r>
      <w:proofErr w:type="gramStart"/>
      <w:r>
        <w:t>Understanding</w:t>
      </w:r>
      <w:proofErr w:type="gramEnd"/>
      <w:r>
        <w:t xml:space="preserve"> which is faster and when, together with their other advantages, will allow me to make that optimization at a later date.</w:t>
      </w:r>
      <w:r w:rsidR="00B212B5">
        <w:t xml:space="preserve"> Another [6] ranks 7 UI libraries for react. A UI library may be needed to deliver a quality UX without re-inventing the wheel.</w:t>
      </w:r>
    </w:p>
    <w:p w14:paraId="473782E7" w14:textId="21F749CD" w:rsidR="00B212B5" w:rsidRPr="00891C93" w:rsidRDefault="00B212B5" w:rsidP="0050376F">
      <w:pPr>
        <w:pStyle w:val="Heading2"/>
        <w:rPr>
          <w:color w:val="FF0000"/>
        </w:rPr>
      </w:pPr>
      <w:bookmarkStart w:id="6" w:name="_Toc57897985"/>
      <w:r w:rsidRPr="00891C93">
        <w:rPr>
          <w:color w:val="FF0000"/>
        </w:rPr>
        <w:t>Similar Systems</w:t>
      </w:r>
      <w:bookmarkEnd w:id="6"/>
    </w:p>
    <w:p w14:paraId="26D6F273" w14:textId="6F33D8FD" w:rsidR="00B212B5" w:rsidRPr="00891C93" w:rsidRDefault="00DC0145" w:rsidP="00B212B5">
      <w:pPr>
        <w:rPr>
          <w:color w:val="FF0000"/>
        </w:rPr>
      </w:pPr>
      <w:bookmarkStart w:id="7" w:name="_Hlk78229396"/>
      <w:r w:rsidRPr="00891C93">
        <w:rPr>
          <w:color w:val="FF0000"/>
        </w:rPr>
        <w:t>Several similar systems were surveyed, however there are few that do what I propose. My project will enable character creation for SWN within a webapp. The only comparable tools for the same game, Stars Without Number, are excel spreadsheets</w:t>
      </w:r>
      <w:r w:rsidR="00154C5A" w:rsidRPr="00891C93">
        <w:rPr>
          <w:color w:val="FF0000"/>
        </w:rPr>
        <w:t xml:space="preserve"> [9], [10]</w:t>
      </w:r>
      <w:r w:rsidRPr="00891C93">
        <w:rPr>
          <w:color w:val="FF0000"/>
        </w:rPr>
        <w:t xml:space="preserve">. They can be found in the resource’s directory of the repository. These spreadsheets are a good source of information since the tables of game objects they use can be exported to CSV. These were then processed by a script I wrote to be entered directly into the database. However, in terms of functionality, they are very lackluster. Some calculated values are automated, but no game rules are enforced so they are more like a </w:t>
      </w:r>
      <w:r w:rsidR="00C14A12" w:rsidRPr="00891C93">
        <w:rPr>
          <w:color w:val="FF0000"/>
        </w:rPr>
        <w:t>place to store information than a tool.</w:t>
      </w:r>
    </w:p>
    <w:p w14:paraId="1A4A847B" w14:textId="4CEA4083" w:rsidR="009C0D7B" w:rsidRPr="00891C93" w:rsidRDefault="009C0D7B" w:rsidP="00B212B5">
      <w:pPr>
        <w:rPr>
          <w:color w:val="FF0000"/>
        </w:rPr>
      </w:pPr>
      <w:r w:rsidRPr="00891C93">
        <w:rPr>
          <w:color w:val="FF0000"/>
        </w:rPr>
        <w:t>When looking at another game, Dungeons &amp; Dragons</w:t>
      </w:r>
      <w:r w:rsidR="00D33F3D" w:rsidRPr="00891C93">
        <w:rPr>
          <w:color w:val="FF0000"/>
        </w:rPr>
        <w:t xml:space="preserve"> (D&amp;D)</w:t>
      </w:r>
      <w:r w:rsidRPr="00891C93">
        <w:rPr>
          <w:color w:val="FF0000"/>
        </w:rPr>
        <w:t>, there are a few online character creators available. The most polished of these is Reroll [7], a pixel art visualizer for characters that also functions as a mechanism for generating characters</w:t>
      </w:r>
      <w:r w:rsidR="00AA5AE1" w:rsidRPr="00891C93">
        <w:rPr>
          <w:color w:val="FF0000"/>
        </w:rPr>
        <w:t xml:space="preserve">. </w:t>
      </w:r>
      <w:r w:rsidR="00762591" w:rsidRPr="00891C93">
        <w:rPr>
          <w:color w:val="FF0000"/>
        </w:rPr>
        <w:t>Its</w:t>
      </w:r>
      <w:r w:rsidR="00AA5AE1" w:rsidRPr="00891C93">
        <w:rPr>
          <w:color w:val="FF0000"/>
        </w:rPr>
        <w:t xml:space="preserve"> focus is clearly the aesthetics, as seen in figure 2 and 3</w:t>
      </w:r>
      <w:r w:rsidRPr="00891C93">
        <w:rPr>
          <w:color w:val="FF0000"/>
        </w:rPr>
        <w:t>.</w:t>
      </w:r>
      <w:r w:rsidR="002907DE" w:rsidRPr="00891C93">
        <w:rPr>
          <w:color w:val="FF0000"/>
        </w:rPr>
        <w:t xml:space="preserve"> It includes a free fill mode where users can enter any values into any fields and a guided method which is </w:t>
      </w:r>
      <w:r w:rsidR="00AA5AE1" w:rsidRPr="00891C93">
        <w:rPr>
          <w:color w:val="FF0000"/>
        </w:rPr>
        <w:t>very rudimentary</w:t>
      </w:r>
      <w:r w:rsidR="002907DE" w:rsidRPr="00891C93">
        <w:rPr>
          <w:color w:val="FF0000"/>
        </w:rPr>
        <w:t>. Both result in a nicely laid out character sheet that can be referred to later.</w:t>
      </w:r>
      <w:r w:rsidR="00D33F3D" w:rsidRPr="00891C93">
        <w:rPr>
          <w:color w:val="FF0000"/>
        </w:rPr>
        <w:t xml:space="preserve"> Another similar tool for D&amp;D</w:t>
      </w:r>
      <w:r w:rsidR="006A6F09" w:rsidRPr="00891C93">
        <w:rPr>
          <w:color w:val="FF0000"/>
        </w:rPr>
        <w:t xml:space="preserve"> is the character creator by </w:t>
      </w:r>
      <w:proofErr w:type="spellStart"/>
      <w:r w:rsidR="006A6F09" w:rsidRPr="00891C93">
        <w:rPr>
          <w:color w:val="FF0000"/>
        </w:rPr>
        <w:t>NineTail</w:t>
      </w:r>
      <w:proofErr w:type="spellEnd"/>
      <w:r w:rsidR="006A6F09" w:rsidRPr="00891C93">
        <w:rPr>
          <w:color w:val="FF0000"/>
        </w:rPr>
        <w:t xml:space="preserve"> [8]. This is much more in-depth than reroll, featuring the full rules and always enforcing them. The UI, however, is extremely basic</w:t>
      </w:r>
      <w:r w:rsidR="00723CCB" w:rsidRPr="00891C93">
        <w:rPr>
          <w:color w:val="FF0000"/>
        </w:rPr>
        <w:t xml:space="preserve">, (as </w:t>
      </w:r>
      <w:r w:rsidR="00723CCB" w:rsidRPr="00891C93">
        <w:rPr>
          <w:color w:val="FF0000"/>
        </w:rPr>
        <w:lastRenderedPageBreak/>
        <w:t>seen in figure 1)</w:t>
      </w:r>
      <w:r w:rsidR="006A6F09" w:rsidRPr="00891C93">
        <w:rPr>
          <w:color w:val="FF0000"/>
        </w:rPr>
        <w:t xml:space="preserve"> comprising essentially lists of radio buttons and checklists with little explanation of how it all works.</w:t>
      </w:r>
    </w:p>
    <w:p w14:paraId="70BEB4DF" w14:textId="00BE7DE9" w:rsidR="006A6F09" w:rsidRPr="00891C93" w:rsidRDefault="006A6F09" w:rsidP="00B212B5">
      <w:pPr>
        <w:rPr>
          <w:color w:val="FF0000"/>
        </w:rPr>
      </w:pPr>
      <w:r w:rsidRPr="00891C93">
        <w:rPr>
          <w:color w:val="FF0000"/>
        </w:rPr>
        <w:t xml:space="preserve">The basic excel sheets </w:t>
      </w:r>
      <w:r w:rsidR="00F97AD4" w:rsidRPr="00891C93">
        <w:rPr>
          <w:color w:val="FF0000"/>
        </w:rPr>
        <w:t>that exist</w:t>
      </w:r>
      <w:r w:rsidRPr="00891C93">
        <w:rPr>
          <w:color w:val="FF0000"/>
        </w:rPr>
        <w:t xml:space="preserve"> for SWN and the fuller tools for D&amp;D shows the desire for such products, but none yet exist that do what I propose for SWN.</w:t>
      </w:r>
      <w:r w:rsidR="00F97AD4" w:rsidRPr="00891C93">
        <w:rPr>
          <w:color w:val="FF0000"/>
        </w:rPr>
        <w:t xml:space="preserve"> As such I would release the resulting product as an </w:t>
      </w:r>
      <w:proofErr w:type="gramStart"/>
      <w:r w:rsidR="00F97AD4" w:rsidRPr="00891C93">
        <w:rPr>
          <w:color w:val="FF0000"/>
        </w:rPr>
        <w:t>open source</w:t>
      </w:r>
      <w:proofErr w:type="gramEnd"/>
      <w:r w:rsidR="00F97AD4" w:rsidRPr="00891C93">
        <w:rPr>
          <w:color w:val="FF0000"/>
        </w:rPr>
        <w:t xml:space="preserve"> contribution to the community. Additionally, it may be possible to host a server so clients can freely use the original version of the app.</w:t>
      </w:r>
    </w:p>
    <w:bookmarkEnd w:id="7"/>
    <w:p w14:paraId="40E052DE" w14:textId="26F0F3F1" w:rsidR="00723CCB" w:rsidRDefault="00EF07ED">
      <w:pPr>
        <w:rPr>
          <w:rFonts w:asciiTheme="majorHAnsi" w:eastAsiaTheme="majorEastAsia" w:hAnsiTheme="majorHAnsi" w:cstheme="majorBidi"/>
          <w:color w:val="007789" w:themeColor="accent1" w:themeShade="BF"/>
          <w:sz w:val="32"/>
        </w:rPr>
      </w:pPr>
      <w:r>
        <w:rPr>
          <w:noProof/>
        </w:rPr>
        <w:lastRenderedPageBreak/>
        <mc:AlternateContent>
          <mc:Choice Requires="wpg">
            <w:drawing>
              <wp:anchor distT="0" distB="0" distL="114300" distR="114300" simplePos="0" relativeHeight="251666432" behindDoc="0" locked="0" layoutInCell="1" allowOverlap="1" wp14:anchorId="04CB230C" wp14:editId="340B5F66">
                <wp:simplePos x="0" y="0"/>
                <wp:positionH relativeFrom="margin">
                  <wp:align>left</wp:align>
                </wp:positionH>
                <wp:positionV relativeFrom="paragraph">
                  <wp:posOffset>143568</wp:posOffset>
                </wp:positionV>
                <wp:extent cx="5991860" cy="7200265"/>
                <wp:effectExtent l="0" t="0" r="27940" b="635"/>
                <wp:wrapTight wrapText="bothSides">
                  <wp:wrapPolygon edited="0">
                    <wp:start x="0" y="0"/>
                    <wp:lineTo x="0" y="18973"/>
                    <wp:lineTo x="8241" y="19202"/>
                    <wp:lineTo x="8241" y="21545"/>
                    <wp:lineTo x="17855" y="21545"/>
                    <wp:lineTo x="17855" y="7315"/>
                    <wp:lineTo x="21632" y="6743"/>
                    <wp:lineTo x="21632" y="2343"/>
                    <wp:lineTo x="17855" y="1829"/>
                    <wp:lineTo x="17855"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991860" cy="7200265"/>
                          <a:chOff x="0" y="-1"/>
                          <a:chExt cx="5992242" cy="7200385"/>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7815"/>
                            <a:ext cx="2291080" cy="4399915"/>
                          </a:xfrm>
                          <a:prstGeom prst="rect">
                            <a:avLst/>
                          </a:prstGeom>
                        </pic:spPr>
                      </pic:pic>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331630" y="4257975"/>
                            <a:ext cx="2598258" cy="2942409"/>
                          </a:xfrm>
                          <a:prstGeom prst="rect">
                            <a:avLst/>
                          </a:prstGeom>
                        </pic:spPr>
                      </pic:pic>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29073" y="-1"/>
                            <a:ext cx="2600814" cy="4197927"/>
                          </a:xfrm>
                          <a:prstGeom prst="rect">
                            <a:avLst/>
                          </a:prstGeom>
                        </pic:spPr>
                      </pic:pic>
                      <wps:wsp>
                        <wps:cNvPr id="217" name="Text Box 2"/>
                        <wps:cNvSpPr txBox="1">
                          <a:spLocks noChangeArrowheads="1"/>
                        </wps:cNvSpPr>
                        <wps:spPr bwMode="auto">
                          <a:xfrm>
                            <a:off x="0" y="4470400"/>
                            <a:ext cx="2257425" cy="1054100"/>
                          </a:xfrm>
                          <a:prstGeom prst="rect">
                            <a:avLst/>
                          </a:prstGeom>
                          <a:solidFill>
                            <a:srgbClr val="FFFFFF"/>
                          </a:solidFill>
                          <a:ln w="9525">
                            <a:solidFill>
                              <a:schemeClr val="bg1"/>
                            </a:solidFill>
                            <a:miter lim="800000"/>
                            <a:headEnd/>
                            <a:tailEnd/>
                          </a:ln>
                        </wps:spPr>
                        <wps:txbx>
                          <w:txbxContent>
                            <w:p w14:paraId="17259F8C" w14:textId="6BCE4B9D" w:rsidR="00723CCB" w:rsidRDefault="00723CCB">
                              <w:r>
                                <w:t xml:space="preserve">Figure 1 (above): </w:t>
                              </w:r>
                              <w:proofErr w:type="spellStart"/>
                              <w:r>
                                <w:t>NineTails</w:t>
                              </w:r>
                              <w:proofErr w:type="spellEnd"/>
                              <w:r>
                                <w:t xml:space="preserve"> [8] Character Creator. Below is simply a larger array of radio buttons for further options</w:t>
                              </w:r>
                            </w:p>
                          </w:txbxContent>
                        </wps:txbx>
                        <wps:bodyPr rot="0" vert="horz" wrap="square" lIns="91440" tIns="45720" rIns="91440" bIns="45720" anchor="t" anchorCtr="0">
                          <a:spAutoFit/>
                        </wps:bodyPr>
                      </wps:wsp>
                      <wps:wsp>
                        <wps:cNvPr id="6" name="Text Box 2"/>
                        <wps:cNvSpPr txBox="1">
                          <a:spLocks noChangeArrowheads="1"/>
                        </wps:cNvSpPr>
                        <wps:spPr bwMode="auto">
                          <a:xfrm>
                            <a:off x="4929887" y="791930"/>
                            <a:ext cx="1062355" cy="1428750"/>
                          </a:xfrm>
                          <a:prstGeom prst="rect">
                            <a:avLst/>
                          </a:prstGeom>
                          <a:solidFill>
                            <a:srgbClr val="FFFFFF"/>
                          </a:solidFill>
                          <a:ln w="9525">
                            <a:solidFill>
                              <a:schemeClr val="bg1"/>
                            </a:solidFill>
                            <a:miter lim="800000"/>
                            <a:headEnd/>
                            <a:tailEnd/>
                          </a:ln>
                        </wps:spPr>
                        <wps:txbx>
                          <w:txbxContent>
                            <w:p w14:paraId="0B113AF3" w14:textId="279F1416" w:rsidR="00723CCB" w:rsidRDefault="00723CCB" w:rsidP="00723CCB">
                              <w:r>
                                <w:t>Figure 2: Appearance customization page of Reroll Character Creator [7].</w:t>
                              </w:r>
                            </w:p>
                          </w:txbxContent>
                        </wps:txbx>
                        <wps:bodyPr rot="0" vert="horz" wrap="square" lIns="91440" tIns="45720" rIns="91440" bIns="45720" anchor="t" anchorCtr="0">
                          <a:spAutoFit/>
                        </wps:bodyPr>
                      </wps:wsp>
                      <wps:wsp>
                        <wps:cNvPr id="7" name="Text Box 2"/>
                        <wps:cNvSpPr txBox="1">
                          <a:spLocks noChangeArrowheads="1"/>
                        </wps:cNvSpPr>
                        <wps:spPr bwMode="auto">
                          <a:xfrm>
                            <a:off x="0" y="5634892"/>
                            <a:ext cx="2280920" cy="678815"/>
                          </a:xfrm>
                          <a:prstGeom prst="rect">
                            <a:avLst/>
                          </a:prstGeom>
                          <a:solidFill>
                            <a:srgbClr val="FFFFFF"/>
                          </a:solidFill>
                          <a:ln w="9525">
                            <a:solidFill>
                              <a:schemeClr val="bg1"/>
                            </a:solidFill>
                            <a:miter lim="800000"/>
                            <a:headEnd/>
                            <a:tailEnd/>
                          </a:ln>
                        </wps:spPr>
                        <wps:txbx>
                          <w:txbxContent>
                            <w:p w14:paraId="0E978423" w14:textId="2E385185" w:rsidR="00723CCB" w:rsidRDefault="00723CCB" w:rsidP="00723CCB">
                              <w:r>
                                <w:t xml:space="preserve">Figure 3 (right): </w:t>
                              </w:r>
                              <w:proofErr w:type="spellStart"/>
                              <w:r>
                                <w:t>Attrbiutes</w:t>
                              </w:r>
                              <w:proofErr w:type="spellEnd"/>
                              <w:r>
                                <w:t xml:space="preserve"> page for Reroll Character Creator [7]</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4CB230C" id="Group 5" o:spid="_x0000_s1026" style="position:absolute;margin-left:0;margin-top:11.3pt;width:471.8pt;height:566.95pt;z-index:251666432;mso-position-horizontal:left;mso-position-horizontal-relative:margin;mso-width-relative:margin;mso-height-relative:margin" coordorigin="" coordsize="59922,72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78;width:22910;height:43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">
                  <v:imagedata r:id="rId11" o:title=""/>
                </v:shape>
                <v:shape id="Picture 3" o:spid="_x0000_s1028" type="#_x0000_t75" style="position:absolute;left:23316;top:42579;width:25982;height:29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">
                  <v:imagedata r:id="rId12" o:title=""/>
                </v:shape>
                <v:shape id="Picture 4" o:spid="_x0000_s1029" type="#_x0000_t75" style="position:absolute;left:23290;width:26008;height:41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">
                  <v:imagedata r:id="rId13" o:title=""/>
                </v:shape>
                <v:shapetype id="_x0000_t202" coordsize="21600,21600" o:spt="202" path="m,l,21600r21600,l21600,xe">
                  <v:stroke joinstyle="miter"/>
                  <v:path gradientshapeok="t" o:connecttype="rect"/>
                </v:shapetype>
                <v:shape id="_x0000_s1030" type="#_x0000_t202" style="position:absolute;top:44704;width:22574;height:10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17259F8C" w14:textId="6BCE4B9D" w:rsidR="00723CCB" w:rsidRDefault="00723CCB">
                        <w:r>
                          <w:t xml:space="preserve">Figure 1 (above): </w:t>
                        </w:r>
                        <w:proofErr w:type="spellStart"/>
                        <w:r>
                          <w:t>NineTails</w:t>
                        </w:r>
                        <w:proofErr w:type="spellEnd"/>
                        <w:r>
                          <w:t xml:space="preserve"> [8] Character Creator. Below is simply a larger array of radio buttons for further options</w:t>
                        </w:r>
                      </w:p>
                    </w:txbxContent>
                  </v:textbox>
                </v:shape>
                <v:shape id="_x0000_s1031" type="#_x0000_t202" style="position:absolute;left:49298;top:7919;width:10624;height:1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" strokecolor="white [3212]">
                  <v:textbox style="mso-fit-shape-to-text:t">
                    <w:txbxContent>
                      <w:p w14:paraId="0B113AF3" w14:textId="279F1416" w:rsidR="00723CCB" w:rsidRDefault="00723CCB" w:rsidP="00723CCB">
                        <w:r>
                          <w:t>Figure 2: Appearance customization page of Reroll Character Creator [7].</w:t>
                        </w:r>
                      </w:p>
                    </w:txbxContent>
                  </v:textbox>
                </v:shape>
                <v:shape id="_x0000_s1032" type="#_x0000_t202" style="position:absolute;top:56348;width:22809;height:6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" strokecolor="white [3212]">
                  <v:textbox style="mso-fit-shape-to-text:t">
                    <w:txbxContent>
                      <w:p w14:paraId="0E978423" w14:textId="2E385185" w:rsidR="00723CCB" w:rsidRDefault="00723CCB" w:rsidP="00723CCB">
                        <w:r>
                          <w:t xml:space="preserve">Figure 3 (right): </w:t>
                        </w:r>
                        <w:proofErr w:type="spellStart"/>
                        <w:r>
                          <w:t>Attrbiutes</w:t>
                        </w:r>
                        <w:proofErr w:type="spellEnd"/>
                        <w:r>
                          <w:t xml:space="preserve"> page for Reroll Character Creator [7]</w:t>
                        </w:r>
                      </w:p>
                    </w:txbxContent>
                  </v:textbox>
                </v:shape>
                <w10:wrap type="tight" anchorx="margin"/>
              </v:group>
            </w:pict>
          </mc:Fallback>
        </mc:AlternateContent>
      </w:r>
      <w:r w:rsidR="00723CCB">
        <w:br w:type="page"/>
      </w:r>
    </w:p>
    <w:p w14:paraId="738166CD" w14:textId="67666BA0" w:rsidR="00421EB4" w:rsidRDefault="00A438D2" w:rsidP="00421EB4">
      <w:pPr>
        <w:pStyle w:val="Heading1"/>
      </w:pPr>
      <w:bookmarkStart w:id="8" w:name="_Toc57897986"/>
      <w:r>
        <w:lastRenderedPageBreak/>
        <w:t>Requirements</w:t>
      </w:r>
      <w:r w:rsidR="00065991">
        <w:t>, Specification and Design</w:t>
      </w:r>
      <w:bookmarkEnd w:id="8"/>
    </w:p>
    <w:p w14:paraId="3D486638" w14:textId="77777777" w:rsidR="00777EAB" w:rsidRPr="0014610C" w:rsidRDefault="00777EAB" w:rsidP="00777EAB">
      <w:pPr>
        <w:pStyle w:val="Heading2"/>
      </w:pPr>
      <w:bookmarkStart w:id="9" w:name="_Toc57897987"/>
      <w:r>
        <w:t>Requirements</w:t>
      </w:r>
      <w:bookmarkEnd w:id="9"/>
    </w:p>
    <w:p w14:paraId="1D864AB0" w14:textId="77777777" w:rsidR="00777EAB" w:rsidRPr="00D20C03" w:rsidRDefault="00777EAB" w:rsidP="00777EAB">
      <w:pPr>
        <w:pStyle w:val="Heading3"/>
      </w:pPr>
      <w:bookmarkStart w:id="10" w:name="_Toc57897988"/>
      <w:r w:rsidRPr="00D20C03">
        <w:t>Webapp</w:t>
      </w:r>
      <w:bookmarkEnd w:id="10"/>
    </w:p>
    <w:p w14:paraId="43EBFB55" w14:textId="77777777" w:rsidR="00777EAB" w:rsidRDefault="00777EAB" w:rsidP="00777EAB">
      <w:pPr>
        <w:pStyle w:val="ListParagraph"/>
        <w:numPr>
          <w:ilvl w:val="0"/>
          <w:numId w:val="25"/>
        </w:numPr>
      </w:pPr>
      <w:r>
        <w:t>Can output character sheets as a spreadsheet, for printing, or as a JSON file</w:t>
      </w:r>
    </w:p>
    <w:p w14:paraId="4F15CAF6" w14:textId="77777777" w:rsidR="00777EAB" w:rsidRDefault="00777EAB" w:rsidP="00777EAB">
      <w:pPr>
        <w:pStyle w:val="ListParagraph"/>
        <w:numPr>
          <w:ilvl w:val="0"/>
          <w:numId w:val="25"/>
        </w:numPr>
      </w:pPr>
      <w:r>
        <w:t>The tool enforces all character creation rules outlined in the SWN core rulebook. However, users are also able to add arbitrary amounts of all resources, from 'custom' sources. This enables house rules and other customizations</w:t>
      </w:r>
    </w:p>
    <w:p w14:paraId="12182C77" w14:textId="77777777" w:rsidR="00777EAB" w:rsidRDefault="00777EAB" w:rsidP="00777EAB">
      <w:pPr>
        <w:pStyle w:val="ListParagraph"/>
        <w:numPr>
          <w:ilvl w:val="0"/>
          <w:numId w:val="25"/>
        </w:numPr>
      </w:pPr>
      <w:r>
        <w:t>There are multiple modes which change the rules slightly and may have different UI:</w:t>
      </w:r>
    </w:p>
    <w:p w14:paraId="446E96B0" w14:textId="77777777" w:rsidR="00777EAB" w:rsidRDefault="00777EAB" w:rsidP="00777EAB">
      <w:pPr>
        <w:pStyle w:val="ListParagraph"/>
        <w:numPr>
          <w:ilvl w:val="1"/>
          <w:numId w:val="25"/>
        </w:numPr>
      </w:pPr>
      <w:r>
        <w:t>Traditional - Guides the user, strictly follows the character creation rules one by one, including the order of execution</w:t>
      </w:r>
    </w:p>
    <w:p w14:paraId="6197C663" w14:textId="77777777" w:rsidR="00777EAB" w:rsidRDefault="00777EAB" w:rsidP="00777EAB">
      <w:pPr>
        <w:pStyle w:val="ListParagraph"/>
        <w:numPr>
          <w:ilvl w:val="1"/>
          <w:numId w:val="25"/>
        </w:numPr>
      </w:pPr>
      <w:r>
        <w:t>Choice Optimized - Guides the user but allows jumping forward/backward</w:t>
      </w:r>
    </w:p>
    <w:p w14:paraId="16A2A5C0" w14:textId="77777777" w:rsidR="00777EAB" w:rsidRDefault="00777EAB" w:rsidP="00777EAB">
      <w:pPr>
        <w:pStyle w:val="ListParagraph"/>
        <w:numPr>
          <w:ilvl w:val="1"/>
          <w:numId w:val="25"/>
        </w:numPr>
      </w:pPr>
      <w:r>
        <w:t>Advanced - Unguided, the user can fill in the sheet in whatever order</w:t>
      </w:r>
    </w:p>
    <w:p w14:paraId="78BD6BCC" w14:textId="77777777" w:rsidR="00777EAB" w:rsidRDefault="00777EAB" w:rsidP="00777EAB">
      <w:pPr>
        <w:pStyle w:val="ListParagraph"/>
        <w:numPr>
          <w:ilvl w:val="0"/>
          <w:numId w:val="25"/>
        </w:numPr>
      </w:pPr>
      <w:r>
        <w:t>An additional Custom operation mode will allow users to change the rules of character creation and levelling</w:t>
      </w:r>
    </w:p>
    <w:p w14:paraId="15DD6207" w14:textId="77777777" w:rsidR="00777EAB" w:rsidRDefault="00777EAB" w:rsidP="00777EAB">
      <w:pPr>
        <w:pStyle w:val="ListParagraph"/>
        <w:numPr>
          <w:ilvl w:val="0"/>
          <w:numId w:val="25"/>
        </w:numPr>
      </w:pPr>
      <w:r>
        <w:t>The settings for this mode can be imported and exported from/to JSON</w:t>
      </w:r>
    </w:p>
    <w:p w14:paraId="69067631" w14:textId="77777777" w:rsidR="00777EAB" w:rsidRDefault="00777EAB" w:rsidP="00777EAB">
      <w:pPr>
        <w:pStyle w:val="ListParagraph"/>
        <w:numPr>
          <w:ilvl w:val="0"/>
          <w:numId w:val="25"/>
        </w:numPr>
      </w:pPr>
      <w:r>
        <w:t>A random character feature generates a randomized character within 5 seconds</w:t>
      </w:r>
    </w:p>
    <w:p w14:paraId="37F112DD" w14:textId="77777777" w:rsidR="00777EAB" w:rsidRDefault="00777EAB" w:rsidP="00777EAB">
      <w:pPr>
        <w:pStyle w:val="ListParagraph"/>
        <w:numPr>
          <w:ilvl w:val="0"/>
          <w:numId w:val="25"/>
        </w:numPr>
      </w:pPr>
      <w:r>
        <w:t>A simple wiki section lets users search game objects, including custom ones</w:t>
      </w:r>
    </w:p>
    <w:p w14:paraId="366D72B1" w14:textId="77777777" w:rsidR="00777EAB" w:rsidRDefault="00777EAB" w:rsidP="00777EAB">
      <w:pPr>
        <w:pStyle w:val="ListParagraph"/>
        <w:numPr>
          <w:ilvl w:val="0"/>
          <w:numId w:val="25"/>
        </w:numPr>
      </w:pPr>
      <w:r>
        <w:t>It can fulfil such searches in a few seconds for the first page, and up to 1 second per page where more are needed</w:t>
      </w:r>
    </w:p>
    <w:p w14:paraId="1FD5B1F1" w14:textId="77777777" w:rsidR="00777EAB" w:rsidRDefault="00777EAB" w:rsidP="00777EAB">
      <w:pPr>
        <w:pStyle w:val="ListParagraph"/>
        <w:numPr>
          <w:ilvl w:val="0"/>
          <w:numId w:val="25"/>
        </w:numPr>
      </w:pPr>
      <w:r>
        <w:t>The wiki can be accessed while generating a character, maybe as some sort of modal</w:t>
      </w:r>
    </w:p>
    <w:p w14:paraId="64182285" w14:textId="77777777" w:rsidR="00777EAB" w:rsidRDefault="00777EAB" w:rsidP="00777EAB">
      <w:pPr>
        <w:pStyle w:val="ListParagraph"/>
        <w:numPr>
          <w:ilvl w:val="0"/>
          <w:numId w:val="25"/>
        </w:numPr>
      </w:pPr>
      <w:r>
        <w:t>Performs other small but useful tasks such as rolling n m-sided die</w:t>
      </w:r>
    </w:p>
    <w:p w14:paraId="0CF13C75" w14:textId="77777777" w:rsidR="00777EAB" w:rsidRDefault="00777EAB" w:rsidP="00777EAB">
      <w:pPr>
        <w:pStyle w:val="ListParagraph"/>
        <w:numPr>
          <w:ilvl w:val="0"/>
          <w:numId w:val="25"/>
        </w:numPr>
      </w:pPr>
      <w:r>
        <w:t>(optional) Users can add custom game objects to a database. They can make public groups of these objects to share them with others</w:t>
      </w:r>
    </w:p>
    <w:p w14:paraId="1DA91CD0" w14:textId="77777777" w:rsidR="00777EAB" w:rsidRDefault="00777EAB" w:rsidP="00777EAB">
      <w:pPr>
        <w:pStyle w:val="ListParagraph"/>
        <w:numPr>
          <w:ilvl w:val="0"/>
          <w:numId w:val="25"/>
        </w:numPr>
      </w:pPr>
      <w:r>
        <w:t>(optional) Publicly shared custom game objects can be copied to a user's own collection</w:t>
      </w:r>
    </w:p>
    <w:p w14:paraId="7BC315E6" w14:textId="77777777" w:rsidR="00777EAB" w:rsidRDefault="00777EAB" w:rsidP="00777EAB">
      <w:pPr>
        <w:pStyle w:val="ListParagraph"/>
        <w:numPr>
          <w:ilvl w:val="0"/>
          <w:numId w:val="25"/>
        </w:numPr>
      </w:pPr>
      <w:r>
        <w:t>Custom objects can be imported and exported via JSON</w:t>
      </w:r>
    </w:p>
    <w:p w14:paraId="062C1D8E" w14:textId="77777777" w:rsidR="00777EAB" w:rsidRDefault="00777EAB" w:rsidP="00777EAB">
      <w:pPr>
        <w:pStyle w:val="ListParagraph"/>
        <w:numPr>
          <w:ilvl w:val="0"/>
          <w:numId w:val="25"/>
        </w:numPr>
      </w:pPr>
      <w:r>
        <w:t>(optional) A special mobile version of the webapp is served to mobile devices which is optimized for viewing and using on a small screen:</w:t>
      </w:r>
    </w:p>
    <w:p w14:paraId="657693F2" w14:textId="77777777" w:rsidR="00777EAB" w:rsidRDefault="00777EAB" w:rsidP="00777EAB">
      <w:pPr>
        <w:pStyle w:val="ListParagraph"/>
        <w:numPr>
          <w:ilvl w:val="1"/>
          <w:numId w:val="25"/>
        </w:numPr>
      </w:pPr>
      <w:r>
        <w:t>Capable of running on a phone with 2GB of RAM</w:t>
      </w:r>
    </w:p>
    <w:p w14:paraId="11169012" w14:textId="77777777" w:rsidR="00777EAB" w:rsidRDefault="00777EAB" w:rsidP="00777EAB">
      <w:pPr>
        <w:pStyle w:val="ListParagraph"/>
        <w:numPr>
          <w:ilvl w:val="1"/>
          <w:numId w:val="25"/>
        </w:numPr>
      </w:pPr>
      <w:r>
        <w:t>No visual lag or loading delay of more than a few seconds</w:t>
      </w:r>
    </w:p>
    <w:p w14:paraId="29A1BE42" w14:textId="77777777" w:rsidR="00777EAB" w:rsidRDefault="00777EAB" w:rsidP="00777EAB">
      <w:pPr>
        <w:pStyle w:val="ListParagraph"/>
        <w:numPr>
          <w:ilvl w:val="0"/>
          <w:numId w:val="25"/>
        </w:numPr>
      </w:pPr>
      <w:r>
        <w:t>Content sent over the internet should be the smallest possible size to minimize mobile data usage</w:t>
      </w:r>
    </w:p>
    <w:p w14:paraId="3D0CBAE6" w14:textId="77777777" w:rsidR="00777EAB" w:rsidRDefault="00777EAB" w:rsidP="00777EAB">
      <w:pPr>
        <w:pStyle w:val="ListParagraph"/>
        <w:numPr>
          <w:ilvl w:val="0"/>
          <w:numId w:val="25"/>
        </w:numPr>
      </w:pPr>
      <w:r>
        <w:t>An algorithm can offer suggestions by ranking available choices with a score.</w:t>
      </w:r>
    </w:p>
    <w:p w14:paraId="2C6AE9FD" w14:textId="77777777" w:rsidR="00777EAB" w:rsidRDefault="00777EAB" w:rsidP="00777EAB">
      <w:pPr>
        <w:pStyle w:val="ListParagraph"/>
        <w:numPr>
          <w:ilvl w:val="0"/>
          <w:numId w:val="25"/>
        </w:numPr>
      </w:pPr>
      <w:r>
        <w:t>The suggestion algorithm is used to randomly generate balanced characters</w:t>
      </w:r>
    </w:p>
    <w:p w14:paraId="1C9F5FFC" w14:textId="77777777" w:rsidR="00777EAB" w:rsidRPr="00D20C03" w:rsidRDefault="00777EAB" w:rsidP="00777EAB">
      <w:pPr>
        <w:pStyle w:val="Heading3"/>
      </w:pPr>
      <w:bookmarkStart w:id="11" w:name="_Toc57897989"/>
      <w:r w:rsidRPr="00D20C03">
        <w:t>REST API</w:t>
      </w:r>
      <w:bookmarkEnd w:id="11"/>
    </w:p>
    <w:p w14:paraId="29320E8E" w14:textId="77777777" w:rsidR="00777EAB" w:rsidRDefault="00777EAB" w:rsidP="00777EAB">
      <w:pPr>
        <w:pStyle w:val="ListParagraph"/>
        <w:numPr>
          <w:ilvl w:val="0"/>
          <w:numId w:val="25"/>
        </w:numPr>
      </w:pPr>
      <w:r>
        <w:t>The server implements a REST API, allowing clients to query the database and perform operations on the signed in user's custom objects</w:t>
      </w:r>
    </w:p>
    <w:p w14:paraId="0065266C" w14:textId="77777777" w:rsidR="00777EAB" w:rsidRDefault="00777EAB" w:rsidP="00777EAB">
      <w:pPr>
        <w:pStyle w:val="ListParagraph"/>
        <w:numPr>
          <w:ilvl w:val="0"/>
          <w:numId w:val="25"/>
        </w:numPr>
      </w:pPr>
      <w:r>
        <w:t>The web server responds to unauthorized requests for data about non-custom game objects including:</w:t>
      </w:r>
    </w:p>
    <w:p w14:paraId="437F9FA0" w14:textId="77777777" w:rsidR="00777EAB" w:rsidRDefault="00777EAB" w:rsidP="00777EAB">
      <w:pPr>
        <w:pStyle w:val="ListParagraph"/>
        <w:numPr>
          <w:ilvl w:val="1"/>
          <w:numId w:val="25"/>
        </w:numPr>
      </w:pPr>
      <w:r>
        <w:lastRenderedPageBreak/>
        <w:t>Getting all game objects of each category, or individually by ID</w:t>
      </w:r>
    </w:p>
    <w:p w14:paraId="121BA548" w14:textId="77777777" w:rsidR="00777EAB" w:rsidRDefault="00777EAB" w:rsidP="00777EAB">
      <w:pPr>
        <w:pStyle w:val="ListParagraph"/>
        <w:numPr>
          <w:ilvl w:val="1"/>
          <w:numId w:val="25"/>
        </w:numPr>
      </w:pPr>
      <w:r>
        <w:t>Filtering categories of game objects by property</w:t>
      </w:r>
    </w:p>
    <w:p w14:paraId="49A06916" w14:textId="77777777" w:rsidR="00777EAB" w:rsidRDefault="00777EAB" w:rsidP="00777EAB">
      <w:pPr>
        <w:pStyle w:val="ListParagraph"/>
        <w:numPr>
          <w:ilvl w:val="0"/>
          <w:numId w:val="25"/>
        </w:numPr>
      </w:pPr>
      <w:r>
        <w:t>Can request the expansion of fields in game objects, thus returning related objects in the same request. The full data for all fields is not necessarily supplied by default, else a large chain of related objects would need to be fetched</w:t>
      </w:r>
    </w:p>
    <w:p w14:paraId="723356A5" w14:textId="7B370919" w:rsidR="00777EAB" w:rsidRPr="00777EAB" w:rsidRDefault="00777EAB" w:rsidP="00777EAB">
      <w:pPr>
        <w:pStyle w:val="ListParagraph"/>
        <w:numPr>
          <w:ilvl w:val="0"/>
          <w:numId w:val="25"/>
        </w:numPr>
      </w:pPr>
      <w:r>
        <w:t>(optional) Supports a query language for searching all game objects in the database in one request</w:t>
      </w:r>
    </w:p>
    <w:p w14:paraId="1BB14DF9" w14:textId="5163079C" w:rsidR="00382539" w:rsidRDefault="00A8078B" w:rsidP="0050376F">
      <w:pPr>
        <w:pStyle w:val="Heading2"/>
      </w:pPr>
      <w:bookmarkStart w:id="12" w:name="_Toc57897990"/>
      <w:r>
        <w:t>Architecture</w:t>
      </w:r>
      <w:bookmarkEnd w:id="12"/>
    </w:p>
    <w:p w14:paraId="13BAB73F" w14:textId="6774E9A0" w:rsidR="002211F0" w:rsidRPr="00050AB3" w:rsidRDefault="00395CA8" w:rsidP="00A8078B">
      <w:pPr>
        <w:rPr>
          <w:color w:val="FF0000"/>
        </w:rPr>
      </w:pPr>
      <w:bookmarkStart w:id="13" w:name="_Hlk78230626"/>
      <w:r w:rsidRPr="00050AB3">
        <w:rPr>
          <w:color w:val="FF0000"/>
        </w:rPr>
        <w:t xml:space="preserve">The result of the project will be an interactive webapp, that uses a nice UI to facilitate guided or automated creation of characters for SWN. </w:t>
      </w:r>
      <w:r w:rsidR="00DA6BAA" w:rsidRPr="00050AB3">
        <w:rPr>
          <w:color w:val="FF0000"/>
        </w:rPr>
        <w:t xml:space="preserve">The proposed system is comprised of 3 main parts: the client, the server, and the database. </w:t>
      </w:r>
      <w:r w:rsidR="00777EAB" w:rsidRPr="00050AB3">
        <w:rPr>
          <w:color w:val="FF0000"/>
        </w:rPr>
        <w:t>These can be seen in figure 4, a diagram of the architecture</w:t>
      </w:r>
      <w:r w:rsidR="00FE7B11" w:rsidRPr="00050AB3">
        <w:rPr>
          <w:color w:val="FF0000"/>
        </w:rPr>
        <w:t>.</w:t>
      </w:r>
    </w:p>
    <w:p w14:paraId="5F27DB77" w14:textId="7795560F" w:rsidR="00A8078B" w:rsidRPr="00050AB3" w:rsidRDefault="00DA6BAA" w:rsidP="00A8078B">
      <w:pPr>
        <w:rPr>
          <w:color w:val="FF0000"/>
        </w:rPr>
      </w:pPr>
      <w:r w:rsidRPr="00050AB3">
        <w:rPr>
          <w:color w:val="FF0000"/>
        </w:rPr>
        <w:t>The client</w:t>
      </w:r>
      <w:r w:rsidR="00B20A1C" w:rsidRPr="00050AB3">
        <w:rPr>
          <w:color w:val="FF0000"/>
        </w:rPr>
        <w:t xml:space="preserve"> can be accessed from a browser and will contain an object lookup page (wiki) and the main character creation tool. It</w:t>
      </w:r>
      <w:r w:rsidRPr="00050AB3">
        <w:rPr>
          <w:color w:val="FF0000"/>
        </w:rPr>
        <w:t xml:space="preserve"> will </w:t>
      </w:r>
      <w:r w:rsidR="00B20A1C" w:rsidRPr="00050AB3">
        <w:rPr>
          <w:color w:val="FF0000"/>
        </w:rPr>
        <w:t>b</w:t>
      </w:r>
      <w:r w:rsidRPr="00050AB3">
        <w:rPr>
          <w:color w:val="FF0000"/>
        </w:rPr>
        <w:t xml:space="preserve">e written in TypeScript, which compiles to JavaScript, and use the React.js UI library for front-end development. I chose React as it has become increasingly popular recently due to its </w:t>
      </w:r>
      <w:r w:rsidR="002211F0" w:rsidRPr="00050AB3">
        <w:rPr>
          <w:color w:val="FF0000"/>
        </w:rPr>
        <w:t>component</w:t>
      </w:r>
      <w:r w:rsidRPr="00050AB3">
        <w:rPr>
          <w:color w:val="FF0000"/>
        </w:rPr>
        <w:t xml:space="preserve">-based approach to web development. </w:t>
      </w:r>
      <w:r w:rsidR="002211F0" w:rsidRPr="00050AB3">
        <w:rPr>
          <w:color w:val="FF0000"/>
        </w:rPr>
        <w:t>It allows us to essentially generate html elements, together with logic, using JavaScript. Webpack bundles the verbose TypeScript files all the way down to a single minified JavaScript file to be distributed by the server.</w:t>
      </w:r>
      <w:r w:rsidR="00B20A1C" w:rsidRPr="00050AB3">
        <w:rPr>
          <w:color w:val="FF0000"/>
        </w:rPr>
        <w:t xml:space="preserve"> I chose to use TypeScript, even though it is added complexity, because the additional debugging and control of types is too good to pass up. When creating so many interfaces, including converting between custom types, it is so useful to be warned of type incompatibilities.</w:t>
      </w:r>
    </w:p>
    <w:p w14:paraId="64396F7D" w14:textId="478168FC" w:rsidR="002211F0" w:rsidRPr="00050AB3" w:rsidRDefault="002211F0" w:rsidP="00A8078B">
      <w:pPr>
        <w:rPr>
          <w:color w:val="FF0000"/>
        </w:rPr>
      </w:pPr>
      <w:r w:rsidRPr="00050AB3">
        <w:rPr>
          <w:color w:val="FF0000"/>
        </w:rPr>
        <w:t>Node.js will be used to host the server</w:t>
      </w:r>
      <w:r w:rsidR="00B20A1C" w:rsidRPr="00050AB3">
        <w:rPr>
          <w:color w:val="FF0000"/>
        </w:rPr>
        <w:t xml:space="preserve"> and is a server runtime for JavaScript. JS is well-suited to web applications. We can easily convert between JSON content and JS objects. This allows us to use the same language in both client and server, to keep everything simpler.</w:t>
      </w:r>
      <w:r w:rsidR="00614C43" w:rsidRPr="00050AB3">
        <w:rPr>
          <w:color w:val="FF0000"/>
        </w:rPr>
        <w:t xml:space="preserve"> The server will serve data from the database to clients, even third-party applications. </w:t>
      </w:r>
      <w:r w:rsidR="00BB47D9" w:rsidRPr="00050AB3">
        <w:rPr>
          <w:color w:val="FF0000"/>
        </w:rPr>
        <w:t>Also,</w:t>
      </w:r>
      <w:r w:rsidR="00614C43" w:rsidRPr="00050AB3">
        <w:rPr>
          <w:color w:val="FF0000"/>
        </w:rPr>
        <w:t xml:space="preserve"> it will distribute the web content, but all other logic is handled by the client itself.</w:t>
      </w:r>
      <w:r w:rsidR="007E39C2" w:rsidRPr="00050AB3">
        <w:rPr>
          <w:color w:val="FF0000"/>
        </w:rPr>
        <w:t xml:space="preserve"> As an additional stretch goal, the </w:t>
      </w:r>
      <w:r w:rsidR="007F528C" w:rsidRPr="00050AB3">
        <w:rPr>
          <w:color w:val="FF0000"/>
        </w:rPr>
        <w:t xml:space="preserve">server should be able to connect to arbitrary </w:t>
      </w:r>
      <w:r w:rsidR="00A1062B" w:rsidRPr="00050AB3">
        <w:rPr>
          <w:color w:val="FF0000"/>
        </w:rPr>
        <w:t>third-party</w:t>
      </w:r>
      <w:r w:rsidR="007F528C" w:rsidRPr="00050AB3">
        <w:rPr>
          <w:color w:val="FF0000"/>
        </w:rPr>
        <w:t xml:space="preserve"> databases to access more custom game objects.</w:t>
      </w:r>
      <w:r w:rsidR="00785395" w:rsidRPr="00050AB3">
        <w:rPr>
          <w:color w:val="FF0000"/>
        </w:rPr>
        <w:t xml:space="preserve"> The server setup is comparable to a classic model view controller (MVC) layout: the API routes are defined as models, routes, and controllers. Routes let the client request the entities for it to render, thus acting as the view.</w:t>
      </w:r>
    </w:p>
    <w:p w14:paraId="3BFFD068" w14:textId="22029A4A" w:rsidR="00A864DA" w:rsidRPr="00050AB3" w:rsidRDefault="00614C43" w:rsidP="00421EB4">
      <w:pPr>
        <w:rPr>
          <w:color w:val="FF0000"/>
        </w:rPr>
      </w:pPr>
      <w:r w:rsidRPr="00050AB3">
        <w:rPr>
          <w:color w:val="FF0000"/>
        </w:rPr>
        <w:t xml:space="preserve">A </w:t>
      </w:r>
      <w:proofErr w:type="spellStart"/>
      <w:r w:rsidRPr="00050AB3">
        <w:rPr>
          <w:color w:val="FF0000"/>
        </w:rPr>
        <w:t>MySql</w:t>
      </w:r>
      <w:proofErr w:type="spellEnd"/>
      <w:r w:rsidRPr="00050AB3">
        <w:rPr>
          <w:color w:val="FF0000"/>
        </w:rPr>
        <w:t xml:space="preserve"> database will be used to store game objects and user data. A separate schema is to be used for each of these</w:t>
      </w:r>
      <w:r w:rsidR="00BB47D9" w:rsidRPr="00050AB3">
        <w:rPr>
          <w:color w:val="FF0000"/>
        </w:rPr>
        <w:t>. MySQL is chosen because it is very standard, while also allowing the storage of JSON content in table cells. This is most useful for storing lists and JSON rulesets directly in database cells.</w:t>
      </w:r>
      <w:r w:rsidR="008A7351" w:rsidRPr="00050AB3">
        <w:rPr>
          <w:color w:val="FF0000"/>
        </w:rPr>
        <w:t xml:space="preserve"> </w:t>
      </w:r>
      <w:proofErr w:type="spellStart"/>
      <w:r w:rsidR="008A7351" w:rsidRPr="00050AB3">
        <w:rPr>
          <w:color w:val="FF0000"/>
        </w:rPr>
        <w:t>Sequelize</w:t>
      </w:r>
      <w:proofErr w:type="spellEnd"/>
      <w:r w:rsidR="008A7351" w:rsidRPr="00050AB3">
        <w:rPr>
          <w:color w:val="FF0000"/>
        </w:rPr>
        <w:t xml:space="preserve"> will be used to interface with the database. </w:t>
      </w:r>
      <w:r w:rsidR="00F57FEC" w:rsidRPr="00050AB3">
        <w:rPr>
          <w:color w:val="FF0000"/>
        </w:rPr>
        <w:t>From the docs: “</w:t>
      </w:r>
      <w:proofErr w:type="spellStart"/>
      <w:r w:rsidR="00F57FEC" w:rsidRPr="00050AB3">
        <w:rPr>
          <w:color w:val="FF0000"/>
        </w:rPr>
        <w:t>Sequelize</w:t>
      </w:r>
      <w:proofErr w:type="spellEnd"/>
      <w:r w:rsidR="00F57FEC" w:rsidRPr="00050AB3">
        <w:rPr>
          <w:color w:val="FF0000"/>
        </w:rPr>
        <w:t xml:space="preserve"> is a promise-based Node.js ORM for [various database providers]”. Promises are a mechanism of asynchronous execution in JavaScript. An ORM is an object-relational mapping which allows us to represent entities/rows in a database, </w:t>
      </w:r>
      <w:r w:rsidR="00F57FEC" w:rsidRPr="00050AB3">
        <w:rPr>
          <w:color w:val="FF0000"/>
        </w:rPr>
        <w:lastRenderedPageBreak/>
        <w:t>as objects in code.</w:t>
      </w:r>
      <w:r w:rsidR="008A7351" w:rsidRPr="00050AB3">
        <w:rPr>
          <w:color w:val="FF0000"/>
        </w:rPr>
        <w:t xml:space="preserve"> So </w:t>
      </w:r>
      <w:proofErr w:type="spellStart"/>
      <w:r w:rsidR="008A7351" w:rsidRPr="00050AB3">
        <w:rPr>
          <w:color w:val="FF0000"/>
        </w:rPr>
        <w:t>Sequelize</w:t>
      </w:r>
      <w:proofErr w:type="spellEnd"/>
      <w:r w:rsidR="008A7351" w:rsidRPr="00050AB3">
        <w:rPr>
          <w:color w:val="FF0000"/>
        </w:rPr>
        <w:t xml:space="preserve"> lets us perform asynchronous requests to the database, and store results as JavaScript objects based on defined models.</w:t>
      </w:r>
      <w:r w:rsidR="00C813E6" w:rsidRPr="00050AB3">
        <w:rPr>
          <w:color w:val="FF0000"/>
        </w:rPr>
        <w:t xml:space="preserve"> This makes handling, manipulating, and rendering this data much more straightforward.</w:t>
      </w:r>
    </w:p>
    <w:bookmarkEnd w:id="13"/>
    <w:p w14:paraId="58E5D921" w14:textId="2661E242" w:rsidR="00A864DA" w:rsidRDefault="003B0A82">
      <w:r>
        <w:t xml:space="preserve">The architecture can be seen laid out in figure 4. The Node.js server acts as a middleman between the clients and databases via HTTP requests and the </w:t>
      </w:r>
      <w:proofErr w:type="spellStart"/>
      <w:r>
        <w:t>Sequelize</w:t>
      </w:r>
      <w:proofErr w:type="spellEnd"/>
      <w:r>
        <w:t xml:space="preserve"> connector.</w:t>
      </w:r>
    </w:p>
    <w:p w14:paraId="224A9353" w14:textId="04C673A1" w:rsidR="00D20C03" w:rsidRDefault="006F3300" w:rsidP="00421EB4">
      <w:r>
        <w:rPr>
          <w:noProof/>
        </w:rPr>
        <w:lastRenderedPageBreak/>
        <w:drawing>
          <wp:anchor distT="0" distB="0" distL="114300" distR="114300" simplePos="0" relativeHeight="251667456" behindDoc="1" locked="0" layoutInCell="1" allowOverlap="1" wp14:anchorId="7C91A044" wp14:editId="3357945D">
            <wp:simplePos x="0" y="0"/>
            <wp:positionH relativeFrom="margin">
              <wp:posOffset>-1030605</wp:posOffset>
            </wp:positionH>
            <wp:positionV relativeFrom="margin">
              <wp:posOffset>719455</wp:posOffset>
            </wp:positionV>
            <wp:extent cx="7526655" cy="5644515"/>
            <wp:effectExtent l="7620" t="0" r="5715" b="5715"/>
            <wp:wrapTight wrapText="bothSides">
              <wp:wrapPolygon edited="0">
                <wp:start x="22" y="21629"/>
                <wp:lineTo x="21562" y="21629"/>
                <wp:lineTo x="21562" y="51"/>
                <wp:lineTo x="22" y="51"/>
                <wp:lineTo x="22" y="21629"/>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7526655" cy="5644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1915DB46" wp14:editId="41E37220">
                <wp:simplePos x="0" y="0"/>
                <wp:positionH relativeFrom="margin">
                  <wp:align>left</wp:align>
                </wp:positionH>
                <wp:positionV relativeFrom="paragraph">
                  <wp:posOffset>7345429</wp:posOffset>
                </wp:positionV>
                <wp:extent cx="3262745" cy="678804"/>
                <wp:effectExtent l="0" t="0" r="13970" b="2349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2745" cy="678804"/>
                        </a:xfrm>
                        <a:prstGeom prst="rect">
                          <a:avLst/>
                        </a:prstGeom>
                        <a:solidFill>
                          <a:srgbClr val="FFFFFF"/>
                        </a:solidFill>
                        <a:ln w="9525">
                          <a:solidFill>
                            <a:schemeClr val="bg1"/>
                          </a:solidFill>
                          <a:miter lim="800000"/>
                          <a:headEnd/>
                          <a:tailEnd/>
                        </a:ln>
                      </wps:spPr>
                      <wps:txbx>
                        <w:txbxContent>
                          <w:p w14:paraId="01097828" w14:textId="6D537CD6" w:rsidR="003B0A82" w:rsidRDefault="003B0A82" w:rsidP="003B0A82">
                            <w:r>
                              <w:t>Figure 4: Diagram of project architecture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915DB46" id="Text Box 2" o:spid="_x0000_s1033" type="#_x0000_t202" style="position:absolute;margin-left:0;margin-top:578.4pt;width:256.9pt;height:53.45pt;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" strokecolor="white [3212]">
                <v:textbox style="mso-fit-shape-to-text:t">
                  <w:txbxContent>
                    <w:p w14:paraId="01097828" w14:textId="6D537CD6" w:rsidR="003B0A82" w:rsidRDefault="003B0A82" w:rsidP="003B0A82">
                      <w:r>
                        <w:t>Figure 4: Diagram of project architecture</w:t>
                      </w:r>
                    </w:p>
                  </w:txbxContent>
                </v:textbox>
                <w10:wrap anchorx="margin"/>
              </v:shape>
            </w:pict>
          </mc:Fallback>
        </mc:AlternateContent>
      </w:r>
    </w:p>
    <w:p w14:paraId="1BB414C3" w14:textId="7B87904A" w:rsidR="003B0A82" w:rsidRDefault="003B0A82">
      <w:pPr>
        <w:rPr>
          <w:b/>
          <w:bCs/>
        </w:rPr>
      </w:pPr>
      <w:r>
        <w:rPr>
          <w:b/>
          <w:bCs/>
        </w:rPr>
        <w:br w:type="page"/>
      </w:r>
    </w:p>
    <w:p w14:paraId="3A275D9A" w14:textId="4C4E9B57" w:rsidR="006F3300" w:rsidRDefault="006F3300">
      <w:pPr>
        <w:rPr>
          <w:rFonts w:asciiTheme="majorHAnsi" w:eastAsiaTheme="majorEastAsia" w:hAnsiTheme="majorHAnsi" w:cstheme="majorBidi"/>
          <w:color w:val="004F5B" w:themeColor="accent1" w:themeShade="7F"/>
          <w:sz w:val="24"/>
          <w:szCs w:val="24"/>
        </w:rPr>
      </w:pPr>
      <w:r>
        <w:rPr>
          <w:noProof/>
        </w:rPr>
        <w:lastRenderedPageBreak/>
        <mc:AlternateContent>
          <mc:Choice Requires="wps">
            <w:drawing>
              <wp:anchor distT="0" distB="0" distL="114300" distR="114300" simplePos="0" relativeHeight="251672576" behindDoc="0" locked="0" layoutInCell="1" allowOverlap="1" wp14:anchorId="01D320DE" wp14:editId="4D9E1442">
                <wp:simplePos x="0" y="0"/>
                <wp:positionH relativeFrom="margin">
                  <wp:posOffset>-409589</wp:posOffset>
                </wp:positionH>
                <wp:positionV relativeFrom="paragraph">
                  <wp:posOffset>7525163</wp:posOffset>
                </wp:positionV>
                <wp:extent cx="3262745" cy="678804"/>
                <wp:effectExtent l="0" t="0" r="13970" b="2349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2745" cy="678804"/>
                        </a:xfrm>
                        <a:prstGeom prst="rect">
                          <a:avLst/>
                        </a:prstGeom>
                        <a:solidFill>
                          <a:srgbClr val="FFFFFF"/>
                        </a:solidFill>
                        <a:ln w="9525">
                          <a:solidFill>
                            <a:schemeClr val="bg1"/>
                          </a:solidFill>
                          <a:miter lim="800000"/>
                          <a:headEnd/>
                          <a:tailEnd/>
                        </a:ln>
                      </wps:spPr>
                      <wps:txbx>
                        <w:txbxContent>
                          <w:p w14:paraId="122B3F85" w14:textId="3A3B0794" w:rsidR="006F3300" w:rsidRDefault="006F3300" w:rsidP="006F3300">
                            <w:r>
                              <w:t>Figure 5: Objects Database ERD</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1D320DE" id="_x0000_s1034" type="#_x0000_t202" style="position:absolute;margin-left:-32.25pt;margin-top:592.55pt;width:256.9pt;height:53.4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" strokecolor="white [3212]">
                <v:textbox style="mso-fit-shape-to-text:t">
                  <w:txbxContent>
                    <w:p w14:paraId="122B3F85" w14:textId="3A3B0794" w:rsidR="006F3300" w:rsidRDefault="006F3300" w:rsidP="006F3300">
                      <w:r>
                        <w:t>Figure 5: Objects Database ERD</w:t>
                      </w:r>
                    </w:p>
                  </w:txbxContent>
                </v:textbox>
                <w10:wrap anchorx="margin"/>
              </v:shape>
            </w:pict>
          </mc:Fallback>
        </mc:AlternateContent>
      </w:r>
      <w:r>
        <w:rPr>
          <w:noProof/>
        </w:rPr>
        <w:drawing>
          <wp:anchor distT="0" distB="0" distL="114300" distR="114300" simplePos="0" relativeHeight="251670528" behindDoc="1" locked="0" layoutInCell="1" allowOverlap="1" wp14:anchorId="602FC531" wp14:editId="447C11A0">
            <wp:simplePos x="0" y="0"/>
            <wp:positionH relativeFrom="margin">
              <wp:posOffset>-196850</wp:posOffset>
            </wp:positionH>
            <wp:positionV relativeFrom="margin">
              <wp:align>top</wp:align>
            </wp:positionV>
            <wp:extent cx="6106160" cy="7454900"/>
            <wp:effectExtent l="0" t="0" r="8890" b="0"/>
            <wp:wrapTight wrapText="bothSides">
              <wp:wrapPolygon edited="0">
                <wp:start x="0" y="0"/>
                <wp:lineTo x="0" y="21526"/>
                <wp:lineTo x="21564" y="21526"/>
                <wp:lineTo x="2156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160" cy="74549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683806C1" w14:textId="128F4569" w:rsidR="00421EB4" w:rsidRDefault="00DF6450" w:rsidP="00421EB4">
      <w:pPr>
        <w:pStyle w:val="Heading1"/>
      </w:pPr>
      <w:bookmarkStart w:id="14" w:name="_Toc57897991"/>
      <w:r>
        <w:lastRenderedPageBreak/>
        <w:t>Planning</w:t>
      </w:r>
      <w:bookmarkEnd w:id="14"/>
    </w:p>
    <w:p w14:paraId="3B7CE4B8" w14:textId="21FEC4EA" w:rsidR="00421EB4" w:rsidRDefault="00B012C5" w:rsidP="0050376F">
      <w:pPr>
        <w:pStyle w:val="Heading2"/>
      </w:pPr>
      <w:bookmarkStart w:id="15" w:name="_Toc57897992"/>
      <w:r>
        <w:t>Working Methodology</w:t>
      </w:r>
      <w:bookmarkEnd w:id="15"/>
    </w:p>
    <w:p w14:paraId="4F450437" w14:textId="4DE34D01" w:rsidR="00B012C5" w:rsidRDefault="00B012C5" w:rsidP="00B012C5">
      <w:r>
        <w:t>I will develop the project while following agile development practices. This involves working in sprints and performing further planning at the end of each sprint. The sprint length will be two weeks, as this should allow me to complete a few major features each sprint alongside my other studies. At the end of these two weeks, a build will be pushed to the release branch and features will only be added to each release if they are complete and tested.</w:t>
      </w:r>
      <w:r w:rsidR="0060767C">
        <w:t xml:space="preserve"> </w:t>
      </w:r>
      <w:r>
        <w:t>Another aspect of agile is getting constant feedback from the customer. This allows the product to adapt rapidly to feedback.</w:t>
      </w:r>
      <w:r w:rsidR="00351667">
        <w:t xml:space="preserve"> I will personally </w:t>
      </w:r>
      <w:r w:rsidR="00A73A03">
        <w:t>analyze</w:t>
      </w:r>
      <w:r w:rsidR="00351667">
        <w:t xml:space="preserve"> the</w:t>
      </w:r>
      <w:r w:rsidR="00175866">
        <w:t xml:space="preserve"> product on the release branch each sprint to evaluate it. In addition, I have a group of players for the game SWN, including a game master (GM), who is responsible for hosting games. They shall review the product at key milestones, potentially as often as each sprint, to get their feedback as my customers.</w:t>
      </w:r>
    </w:p>
    <w:p w14:paraId="56CFDF1A" w14:textId="761179C9" w:rsidR="0060767C" w:rsidRDefault="0060767C" w:rsidP="00B012C5">
      <w:r>
        <w:t>Tasks are tracked in Trello, a project management tool that holds lists of tasks. The board can be found here (</w:t>
      </w:r>
      <w:hyperlink r:id="rId16" w:history="1">
        <w:r w:rsidRPr="0017005D">
          <w:rPr>
            <w:rStyle w:val="Hyperlink"/>
          </w:rPr>
          <w:t>https://trello.com/b/AFs1wFcp/final-year-project</w:t>
        </w:r>
      </w:hyperlink>
      <w:r>
        <w:t>) and includes major milestones, together with a backlog of more granular tasks to be added to sprints. The backlog tasks can be refined upon being added to a sprint when more is known about what they entail.</w:t>
      </w:r>
      <w:r w:rsidR="0047402F">
        <w:t xml:space="preserve"> Each large task in the board will have its own branch, to be merged into master then released</w:t>
      </w:r>
      <w:r w:rsidR="009C4274">
        <w:t xml:space="preserve"> if it is completed within a sprint.</w:t>
      </w:r>
    </w:p>
    <w:p w14:paraId="3D2C0080" w14:textId="4ACA615B" w:rsidR="0060767C" w:rsidRDefault="0060767C" w:rsidP="0050376F">
      <w:pPr>
        <w:pStyle w:val="Heading2"/>
      </w:pPr>
      <w:bookmarkStart w:id="16" w:name="_Toc57897993"/>
      <w:r>
        <w:t>Project Plan</w:t>
      </w:r>
      <w:bookmarkEnd w:id="16"/>
    </w:p>
    <w:p w14:paraId="2D6B7F94" w14:textId="130DC88D" w:rsidR="0060767C" w:rsidRDefault="0060767C" w:rsidP="0060767C">
      <w:r>
        <w:t>I have produced a Gantt chart</w:t>
      </w:r>
      <w:r w:rsidR="0050376F">
        <w:t xml:space="preserve"> to help visualize the project schedule (see figure 6). Two periods in the chart </w:t>
      </w:r>
      <w:proofErr w:type="gramStart"/>
      <w:r w:rsidR="0050376F">
        <w:t>is</w:t>
      </w:r>
      <w:proofErr w:type="gramEnd"/>
      <w:r w:rsidR="0050376F">
        <w:t xml:space="preserve"> equivalent to one week. Therefore, four periods are a sprint.</w:t>
      </w:r>
    </w:p>
    <w:p w14:paraId="65C55B0C" w14:textId="352FD3F0" w:rsidR="0050376F" w:rsidRDefault="0050376F" w:rsidP="0050376F">
      <w:pPr>
        <w:pStyle w:val="Heading3"/>
      </w:pPr>
      <w:bookmarkStart w:id="17" w:name="_Toc57897994"/>
      <w:r>
        <w:t>Completed Activities:</w:t>
      </w:r>
      <w:bookmarkEnd w:id="17"/>
    </w:p>
    <w:p w14:paraId="06E25EDB" w14:textId="263B43AA" w:rsidR="0050376F" w:rsidRPr="0050376F" w:rsidRDefault="0050376F" w:rsidP="0050376F">
      <w:pPr>
        <w:pStyle w:val="ListParagraph"/>
        <w:numPr>
          <w:ilvl w:val="0"/>
          <w:numId w:val="28"/>
        </w:numPr>
        <w:rPr>
          <w:b/>
          <w:bCs/>
        </w:rPr>
      </w:pPr>
      <w:r w:rsidRPr="0050376F">
        <w:rPr>
          <w:b/>
          <w:bCs/>
        </w:rPr>
        <w:t>Project Initialization</w:t>
      </w:r>
      <w:r>
        <w:rPr>
          <w:b/>
          <w:bCs/>
        </w:rPr>
        <w:t xml:space="preserve"> (16/10/2020 – 30/10/2020)</w:t>
      </w:r>
    </w:p>
    <w:p w14:paraId="59AA3728" w14:textId="10C4E7D0" w:rsidR="0050376F" w:rsidRDefault="0050376F" w:rsidP="0050376F">
      <w:pPr>
        <w:pStyle w:val="ListParagraph"/>
        <w:numPr>
          <w:ilvl w:val="1"/>
          <w:numId w:val="28"/>
        </w:numPr>
      </w:pPr>
      <w:r>
        <w:t>Design Wiki UI (1 period)</w:t>
      </w:r>
    </w:p>
    <w:p w14:paraId="6CFDCB3C" w14:textId="1330E543" w:rsidR="0050376F" w:rsidRDefault="0050376F" w:rsidP="0050376F">
      <w:pPr>
        <w:pStyle w:val="ListParagraph"/>
        <w:numPr>
          <w:ilvl w:val="1"/>
          <w:numId w:val="28"/>
        </w:numPr>
      </w:pPr>
      <w:r>
        <w:t>Implement REST API (4 periods)</w:t>
      </w:r>
    </w:p>
    <w:p w14:paraId="36A280FA" w14:textId="366FF83D" w:rsidR="0050376F" w:rsidRDefault="0050376F" w:rsidP="0050376F">
      <w:pPr>
        <w:pStyle w:val="ListParagraph"/>
        <w:numPr>
          <w:ilvl w:val="1"/>
          <w:numId w:val="28"/>
        </w:numPr>
      </w:pPr>
      <w:r>
        <w:t>Design SWN Character Generator (SCG) UI (2 periods)</w:t>
      </w:r>
    </w:p>
    <w:p w14:paraId="4FFEAFB5" w14:textId="31BF9AB2" w:rsidR="0050376F" w:rsidRDefault="0050376F" w:rsidP="0050376F">
      <w:pPr>
        <w:pStyle w:val="ListParagraph"/>
        <w:numPr>
          <w:ilvl w:val="1"/>
          <w:numId w:val="28"/>
        </w:numPr>
      </w:pPr>
      <w:r>
        <w:t>Build placeholder wiki pages/tables (2 periods)</w:t>
      </w:r>
    </w:p>
    <w:p w14:paraId="1B4692AE" w14:textId="03C72A41" w:rsidR="0050376F" w:rsidRPr="0050376F" w:rsidRDefault="0050376F" w:rsidP="0050376F">
      <w:pPr>
        <w:pStyle w:val="ListParagraph"/>
        <w:numPr>
          <w:ilvl w:val="0"/>
          <w:numId w:val="28"/>
        </w:numPr>
      </w:pPr>
      <w:r>
        <w:rPr>
          <w:b/>
          <w:bCs/>
        </w:rPr>
        <w:t>Build SCG UI (30/10/2020 – 18/12/2020)</w:t>
      </w:r>
    </w:p>
    <w:p w14:paraId="2BA9AFBC" w14:textId="12A01E6E" w:rsidR="0050376F" w:rsidRDefault="0050376F" w:rsidP="0050376F">
      <w:pPr>
        <w:pStyle w:val="ListParagraph"/>
        <w:numPr>
          <w:ilvl w:val="1"/>
          <w:numId w:val="28"/>
        </w:numPr>
      </w:pPr>
      <w:r>
        <w:t>Attributes Panel (2 periods)</w:t>
      </w:r>
    </w:p>
    <w:p w14:paraId="5255D9F9" w14:textId="3DA87B10" w:rsidR="0050376F" w:rsidRDefault="0050376F" w:rsidP="0050376F">
      <w:pPr>
        <w:pStyle w:val="ListParagraph"/>
        <w:numPr>
          <w:ilvl w:val="1"/>
          <w:numId w:val="28"/>
        </w:numPr>
      </w:pPr>
      <w:r>
        <w:t>Backgrounds Panel (2 periods)</w:t>
      </w:r>
    </w:p>
    <w:p w14:paraId="48811701" w14:textId="55E8E635" w:rsidR="0050376F" w:rsidRDefault="0050376F" w:rsidP="0050376F">
      <w:pPr>
        <w:pStyle w:val="ListParagraph"/>
        <w:numPr>
          <w:ilvl w:val="1"/>
          <w:numId w:val="28"/>
        </w:numPr>
      </w:pPr>
      <w:r>
        <w:t>Skills Panel (2 periods)</w:t>
      </w:r>
    </w:p>
    <w:p w14:paraId="5A22BD9F" w14:textId="4337C6A7" w:rsidR="0050376F" w:rsidRDefault="0050376F" w:rsidP="0050376F">
      <w:pPr>
        <w:pStyle w:val="ListParagraph"/>
        <w:numPr>
          <w:ilvl w:val="1"/>
          <w:numId w:val="28"/>
        </w:numPr>
      </w:pPr>
      <w:r>
        <w:t>Class Panel (1 period)</w:t>
      </w:r>
    </w:p>
    <w:p w14:paraId="3EAF499A" w14:textId="7F14E977" w:rsidR="0050376F" w:rsidRDefault="0050376F" w:rsidP="0050376F">
      <w:pPr>
        <w:pStyle w:val="ListParagraph"/>
        <w:numPr>
          <w:ilvl w:val="1"/>
          <w:numId w:val="28"/>
        </w:numPr>
      </w:pPr>
      <w:r>
        <w:t>Foci Panel (2 periods)</w:t>
      </w:r>
    </w:p>
    <w:p w14:paraId="604D7616" w14:textId="6975E565" w:rsidR="0050376F" w:rsidRDefault="0050376F" w:rsidP="0050376F">
      <w:r>
        <w:t xml:space="preserve">I fell behind schedule temporarily as I was unable to work for about a week. However, as shown in the Gantt chart, some tasks have since been completed quicker than planned so the project is still on </w:t>
      </w:r>
      <w:r w:rsidR="007A6A48">
        <w:t>track</w:t>
      </w:r>
      <w:r>
        <w:t xml:space="preserve">. The completed tasks can be seen in dark purple, where </w:t>
      </w:r>
      <w:r w:rsidR="00933D7A">
        <w:t xml:space="preserve">a full </w:t>
      </w:r>
      <w:r w:rsidR="00933D7A">
        <w:lastRenderedPageBreak/>
        <w:t xml:space="preserve">orange represents </w:t>
      </w:r>
      <w:proofErr w:type="gramStart"/>
      <w:r w:rsidR="00933D7A">
        <w:t>time</w:t>
      </w:r>
      <w:proofErr w:type="gramEnd"/>
      <w:r w:rsidR="00933D7A">
        <w:t xml:space="preserve"> the task was worked on, outside of the plan. Hatched purple represents planned time for a task.</w:t>
      </w:r>
    </w:p>
    <w:p w14:paraId="2DFD9F19" w14:textId="1AF21B54" w:rsidR="00933D7A" w:rsidRDefault="00933D7A" w:rsidP="00933D7A">
      <w:pPr>
        <w:pStyle w:val="Heading3"/>
      </w:pPr>
      <w:bookmarkStart w:id="18" w:name="_Toc57897995"/>
      <w:r>
        <w:t>Planned Activities:</w:t>
      </w:r>
      <w:bookmarkEnd w:id="18"/>
    </w:p>
    <w:p w14:paraId="550F25B1" w14:textId="78D47105" w:rsidR="00933D7A" w:rsidRPr="00933D7A" w:rsidRDefault="00933D7A" w:rsidP="00933D7A">
      <w:pPr>
        <w:pStyle w:val="ListParagraph"/>
        <w:numPr>
          <w:ilvl w:val="0"/>
          <w:numId w:val="29"/>
        </w:numPr>
      </w:pPr>
      <w:r>
        <w:rPr>
          <w:b/>
          <w:bCs/>
        </w:rPr>
        <w:t>Build SCG UI, continued (30/10/2020 – 18//12/2020)</w:t>
      </w:r>
    </w:p>
    <w:p w14:paraId="0900B352" w14:textId="2E903557" w:rsidR="00933D7A" w:rsidRDefault="00933D7A" w:rsidP="00933D7A">
      <w:pPr>
        <w:pStyle w:val="ListParagraph"/>
        <w:numPr>
          <w:ilvl w:val="1"/>
          <w:numId w:val="29"/>
        </w:numPr>
      </w:pPr>
      <w:r>
        <w:t>Psychic Powers Panel (3 periods)</w:t>
      </w:r>
    </w:p>
    <w:p w14:paraId="47FD0422" w14:textId="05215740" w:rsidR="00933D7A" w:rsidRDefault="00933D7A" w:rsidP="00933D7A">
      <w:pPr>
        <w:pStyle w:val="ListParagraph"/>
        <w:numPr>
          <w:ilvl w:val="1"/>
          <w:numId w:val="29"/>
        </w:numPr>
      </w:pPr>
      <w:r>
        <w:t>Navigation (1 period)</w:t>
      </w:r>
    </w:p>
    <w:p w14:paraId="6B1CE067" w14:textId="153D7D38" w:rsidR="00933D7A" w:rsidRPr="00933D7A" w:rsidRDefault="00933D7A" w:rsidP="00933D7A">
      <w:pPr>
        <w:pStyle w:val="ListParagraph"/>
        <w:numPr>
          <w:ilvl w:val="0"/>
          <w:numId w:val="29"/>
        </w:numPr>
      </w:pPr>
      <w:r>
        <w:rPr>
          <w:b/>
          <w:bCs/>
        </w:rPr>
        <w:t>Implement SCG Functionality (18/12/2020 – 05/02/2020)</w:t>
      </w:r>
    </w:p>
    <w:p w14:paraId="231F9CEB" w14:textId="2730C5BA" w:rsidR="00933D7A" w:rsidRDefault="00933D7A" w:rsidP="00933D7A">
      <w:pPr>
        <w:pStyle w:val="ListParagraph"/>
        <w:numPr>
          <w:ilvl w:val="1"/>
          <w:numId w:val="29"/>
        </w:numPr>
      </w:pPr>
      <w:r>
        <w:t>Attributes Panel (1 period)</w:t>
      </w:r>
    </w:p>
    <w:p w14:paraId="151E3B80" w14:textId="1213D248" w:rsidR="00933D7A" w:rsidRDefault="00933D7A" w:rsidP="00933D7A">
      <w:pPr>
        <w:pStyle w:val="ListParagraph"/>
        <w:numPr>
          <w:ilvl w:val="1"/>
          <w:numId w:val="29"/>
        </w:numPr>
      </w:pPr>
      <w:r>
        <w:t>Background Panel (2 periods)</w:t>
      </w:r>
    </w:p>
    <w:p w14:paraId="1D76BD12" w14:textId="1F297307" w:rsidR="00933D7A" w:rsidRDefault="00933D7A" w:rsidP="00933D7A">
      <w:pPr>
        <w:pStyle w:val="ListParagraph"/>
        <w:numPr>
          <w:ilvl w:val="1"/>
          <w:numId w:val="29"/>
        </w:numPr>
      </w:pPr>
      <w:r>
        <w:t>Skills Panel (2 periods)</w:t>
      </w:r>
    </w:p>
    <w:p w14:paraId="142E8EE4" w14:textId="7F60041D" w:rsidR="00933D7A" w:rsidRDefault="00933D7A" w:rsidP="00933D7A">
      <w:pPr>
        <w:pStyle w:val="ListParagraph"/>
        <w:numPr>
          <w:ilvl w:val="1"/>
          <w:numId w:val="29"/>
        </w:numPr>
      </w:pPr>
      <w:r>
        <w:t>Class Panel (1 period)</w:t>
      </w:r>
    </w:p>
    <w:p w14:paraId="218AD941" w14:textId="6872E6B4" w:rsidR="00933D7A" w:rsidRDefault="00933D7A" w:rsidP="00933D7A">
      <w:pPr>
        <w:pStyle w:val="ListParagraph"/>
        <w:numPr>
          <w:ilvl w:val="1"/>
          <w:numId w:val="29"/>
        </w:numPr>
      </w:pPr>
      <w:r>
        <w:t>Foci Panel (1 period)</w:t>
      </w:r>
    </w:p>
    <w:p w14:paraId="1B097FA7" w14:textId="1503B522" w:rsidR="00933D7A" w:rsidRDefault="00933D7A" w:rsidP="00933D7A">
      <w:pPr>
        <w:pStyle w:val="ListParagraph"/>
        <w:numPr>
          <w:ilvl w:val="1"/>
          <w:numId w:val="29"/>
        </w:numPr>
      </w:pPr>
      <w:r>
        <w:t>Psychic Powers Panel (2 periods)</w:t>
      </w:r>
    </w:p>
    <w:p w14:paraId="4A488A94" w14:textId="6C5ADA11" w:rsidR="00933D7A" w:rsidRDefault="00933D7A" w:rsidP="00933D7A">
      <w:pPr>
        <w:pStyle w:val="ListParagraph"/>
        <w:numPr>
          <w:ilvl w:val="1"/>
          <w:numId w:val="29"/>
        </w:numPr>
      </w:pPr>
      <w:r>
        <w:t>Suggestion Algorithm (2 periods)</w:t>
      </w:r>
    </w:p>
    <w:p w14:paraId="746CB9E1" w14:textId="0A865747" w:rsidR="00933D7A" w:rsidRDefault="00933D7A" w:rsidP="00933D7A">
      <w:pPr>
        <w:pStyle w:val="ListParagraph"/>
        <w:numPr>
          <w:ilvl w:val="1"/>
          <w:numId w:val="29"/>
        </w:numPr>
      </w:pPr>
      <w:r>
        <w:t>Saving and Exporting (3 periods)</w:t>
      </w:r>
    </w:p>
    <w:p w14:paraId="5ECEF856" w14:textId="7B3348ED" w:rsidR="00933D7A" w:rsidRPr="00933D7A" w:rsidRDefault="00933D7A" w:rsidP="00933D7A">
      <w:pPr>
        <w:pStyle w:val="ListParagraph"/>
        <w:numPr>
          <w:ilvl w:val="0"/>
          <w:numId w:val="29"/>
        </w:numPr>
      </w:pPr>
      <w:r>
        <w:rPr>
          <w:b/>
          <w:bCs/>
        </w:rPr>
        <w:t>Final UI Pass (05/02/2020 – 05/03/2020)</w:t>
      </w:r>
    </w:p>
    <w:p w14:paraId="67DD0723" w14:textId="5604318D" w:rsidR="00933D7A" w:rsidRDefault="00933D7A" w:rsidP="00933D7A">
      <w:pPr>
        <w:pStyle w:val="ListParagraph"/>
        <w:numPr>
          <w:ilvl w:val="1"/>
          <w:numId w:val="29"/>
        </w:numPr>
      </w:pPr>
      <w:r>
        <w:t>Complete wiki by using object avatars and table libraries to give a nice representation of objects (2 periods)</w:t>
      </w:r>
    </w:p>
    <w:p w14:paraId="79EDC9B5" w14:textId="2F6C37EC" w:rsidR="00933D7A" w:rsidRDefault="00933D7A" w:rsidP="00933D7A">
      <w:pPr>
        <w:pStyle w:val="ListParagraph"/>
        <w:numPr>
          <w:ilvl w:val="1"/>
          <w:numId w:val="29"/>
        </w:numPr>
      </w:pPr>
      <w:r>
        <w:t>Add filtering and sorting to wiki tables (2 periods)</w:t>
      </w:r>
    </w:p>
    <w:p w14:paraId="65AA2E3A" w14:textId="27E0049B" w:rsidR="00933D7A" w:rsidRDefault="00933D7A" w:rsidP="00933D7A">
      <w:pPr>
        <w:pStyle w:val="ListParagraph"/>
        <w:numPr>
          <w:ilvl w:val="1"/>
          <w:numId w:val="29"/>
        </w:numPr>
      </w:pPr>
      <w:r>
        <w:t>Make physical skeet imitation/final navigation UI (4 periods)</w:t>
      </w:r>
    </w:p>
    <w:p w14:paraId="581D6348" w14:textId="7A343E24" w:rsidR="00933D7A" w:rsidRPr="00933D7A" w:rsidRDefault="00933D7A" w:rsidP="00933D7A">
      <w:pPr>
        <w:pStyle w:val="ListParagraph"/>
        <w:numPr>
          <w:ilvl w:val="0"/>
          <w:numId w:val="29"/>
        </w:numPr>
      </w:pPr>
      <w:r>
        <w:rPr>
          <w:b/>
          <w:bCs/>
        </w:rPr>
        <w:t>Add User Accounts (optional) (05/03/2020 – 02/04/2020)</w:t>
      </w:r>
    </w:p>
    <w:p w14:paraId="5A4BFD87" w14:textId="620A52BF" w:rsidR="00933D7A" w:rsidRDefault="00933D7A" w:rsidP="00933D7A">
      <w:pPr>
        <w:pStyle w:val="ListParagraph"/>
        <w:numPr>
          <w:ilvl w:val="1"/>
          <w:numId w:val="29"/>
        </w:numPr>
      </w:pPr>
      <w:r>
        <w:t>Users can create accounts and login (2 periods)</w:t>
      </w:r>
    </w:p>
    <w:p w14:paraId="41155BE1" w14:textId="55791B7E" w:rsidR="00933D7A" w:rsidRDefault="00933D7A" w:rsidP="00933D7A">
      <w:pPr>
        <w:pStyle w:val="ListParagraph"/>
        <w:numPr>
          <w:ilvl w:val="1"/>
          <w:numId w:val="29"/>
        </w:numPr>
      </w:pPr>
      <w:r>
        <w:t>Users can save characters to the database and load them (4 periods)</w:t>
      </w:r>
    </w:p>
    <w:p w14:paraId="2220867E" w14:textId="275C55AA" w:rsidR="00933D7A" w:rsidRPr="00933D7A" w:rsidRDefault="00933D7A" w:rsidP="00933D7A">
      <w:pPr>
        <w:pStyle w:val="ListParagraph"/>
        <w:numPr>
          <w:ilvl w:val="1"/>
          <w:numId w:val="29"/>
        </w:numPr>
      </w:pPr>
      <w:r>
        <w:t>Users can save custom game objects in the database and use them in character creation (2 periods)</w:t>
      </w:r>
    </w:p>
    <w:p w14:paraId="633051D3" w14:textId="0F526F11" w:rsidR="0050376F" w:rsidRPr="0050376F" w:rsidRDefault="007A6A48" w:rsidP="007A6A48">
      <w:r>
        <w:t xml:space="preserve">The focus is to have a functioning UI first, then add full functionality, before going back and finishing the UI. User accounts is a stretch goal. </w:t>
      </w:r>
      <w:r w:rsidR="0047402F">
        <w:t>Its</w:t>
      </w:r>
      <w:r>
        <w:t xml:space="preserve"> allocated time may be needed for remediation or simply writing the dissertation.</w:t>
      </w:r>
    </w:p>
    <w:p w14:paraId="7B9910FF" w14:textId="77777777" w:rsidR="0050376F" w:rsidRDefault="0050376F" w:rsidP="0050376F"/>
    <w:p w14:paraId="4B68FE87" w14:textId="77777777" w:rsidR="0060767C" w:rsidRPr="0060767C" w:rsidRDefault="0060767C" w:rsidP="0060767C"/>
    <w:p w14:paraId="199947DB" w14:textId="77777777" w:rsidR="0060767C" w:rsidRDefault="0060767C">
      <w:pPr>
        <w:rPr>
          <w:rFonts w:asciiTheme="majorHAnsi" w:eastAsiaTheme="majorEastAsia" w:hAnsiTheme="majorHAnsi" w:cstheme="majorBidi"/>
          <w:color w:val="004F5B" w:themeColor="accent1" w:themeShade="7F"/>
          <w:sz w:val="24"/>
          <w:szCs w:val="24"/>
        </w:rPr>
      </w:pPr>
      <w:r>
        <w:br w:type="page"/>
      </w:r>
    </w:p>
    <w:p w14:paraId="1F78A874" w14:textId="60E3CCF4" w:rsidR="004E6C85" w:rsidRDefault="0060767C" w:rsidP="00915745">
      <w:pPr>
        <w:pStyle w:val="Heading1"/>
      </w:pPr>
      <w:bookmarkStart w:id="19" w:name="_Toc57897996"/>
      <w:r>
        <w:rPr>
          <w:noProof/>
        </w:rPr>
        <w:lastRenderedPageBreak/>
        <mc:AlternateContent>
          <mc:Choice Requires="wpg">
            <w:drawing>
              <wp:anchor distT="0" distB="0" distL="114300" distR="114300" simplePos="0" relativeHeight="251675648" behindDoc="0" locked="0" layoutInCell="1" allowOverlap="1" wp14:anchorId="45F3CB86" wp14:editId="00BE78B7">
                <wp:simplePos x="0" y="0"/>
                <wp:positionH relativeFrom="margin">
                  <wp:align>right</wp:align>
                </wp:positionH>
                <wp:positionV relativeFrom="paragraph">
                  <wp:posOffset>-278529</wp:posOffset>
                </wp:positionV>
                <wp:extent cx="5477702" cy="7995285"/>
                <wp:effectExtent l="0" t="0" r="27940" b="5715"/>
                <wp:wrapNone/>
                <wp:docPr id="13" name="Group 13"/>
                <wp:cNvGraphicFramePr/>
                <a:graphic xmlns:a="http://schemas.openxmlformats.org/drawingml/2006/main">
                  <a:graphicData uri="http://schemas.microsoft.com/office/word/2010/wordprocessingGroup">
                    <wpg:wgp>
                      <wpg:cNvGrpSpPr/>
                      <wpg:grpSpPr>
                        <a:xfrm>
                          <a:off x="0" y="0"/>
                          <a:ext cx="5477702" cy="7995285"/>
                          <a:chOff x="0" y="0"/>
                          <a:chExt cx="5477702" cy="7995285"/>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16200000">
                            <a:off x="-1572895" y="1572895"/>
                            <a:ext cx="7995285" cy="4849495"/>
                          </a:xfrm>
                          <a:prstGeom prst="rect">
                            <a:avLst/>
                          </a:prstGeom>
                        </pic:spPr>
                      </pic:pic>
                      <wps:wsp>
                        <wps:cNvPr id="10" name="Text Box 2"/>
                        <wps:cNvSpPr txBox="1">
                          <a:spLocks noChangeArrowheads="1"/>
                        </wps:cNvSpPr>
                        <wps:spPr bwMode="auto">
                          <a:xfrm rot="16200000">
                            <a:off x="3506927" y="3973314"/>
                            <a:ext cx="3262745" cy="678804"/>
                          </a:xfrm>
                          <a:prstGeom prst="rect">
                            <a:avLst/>
                          </a:prstGeom>
                          <a:noFill/>
                          <a:ln w="9525">
                            <a:solidFill>
                              <a:schemeClr val="bg1"/>
                            </a:solidFill>
                            <a:miter lim="800000"/>
                            <a:headEnd/>
                            <a:tailEnd/>
                          </a:ln>
                        </wps:spPr>
                        <wps:txbx>
                          <w:txbxContent>
                            <w:p w14:paraId="629BD719" w14:textId="72729B76" w:rsidR="0060767C" w:rsidRDefault="0060767C" w:rsidP="0060767C">
                              <w:r>
                                <w:t>Figure 6: Project plan Gantt chart (available at /documentation/Interim Report)</w:t>
                              </w:r>
                            </w:p>
                          </w:txbxContent>
                        </wps:txbx>
                        <wps:bodyPr rot="0" vert="horz" wrap="square" lIns="91440" tIns="45720" rIns="91440" bIns="45720" anchor="t" anchorCtr="0">
                          <a:spAutoFit/>
                        </wps:bodyPr>
                      </wps:wsp>
                    </wpg:wgp>
                  </a:graphicData>
                </a:graphic>
              </wp:anchor>
            </w:drawing>
          </mc:Choice>
          <mc:Fallback>
            <w:pict>
              <v:group w14:anchorId="45F3CB86" id="Group 13" o:spid="_x0000_s1035" style="position:absolute;margin-left:380.1pt;margin-top:-21.95pt;width:431.3pt;height:629.55pt;z-index:251675648;mso-position-horizontal:right;mso-position-horizontal-relative:margin" coordsize="54777,79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6" type="#_x0000_t75" style="position:absolute;left:-15729;top:15729;width:79952;height:4849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">
                  <v:imagedata r:id="rId18" o:title=""/>
                </v:shape>
                <v:shapetype id="_x0000_t202" coordsize="21600,21600" o:spt="202" path="m,l,21600r21600,l21600,xe">
                  <v:stroke joinstyle="miter"/>
                  <v:path gradientshapeok="t" o:connecttype="rect"/>
                </v:shapetype>
                <v:shape id="_x0000_s1037" type="#_x0000_t202" style="position:absolute;left:35069;top:39732;width:32627;height:67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" filled="f" strokecolor="white [3212]">
                  <v:textbox style="mso-fit-shape-to-text:t">
                    <w:txbxContent>
                      <w:p w14:paraId="629BD719" w14:textId="72729B76" w:rsidR="0060767C" w:rsidRDefault="0060767C" w:rsidP="0060767C">
                        <w:r>
                          <w:t>Figure 6: Project plan Gantt chart (available at /documentation/Interim Report)</w:t>
                        </w:r>
                      </w:p>
                    </w:txbxContent>
                  </v:textbox>
                </v:shape>
                <w10:wrap anchorx="margin"/>
              </v:group>
            </w:pict>
          </mc:Fallback>
        </mc:AlternateContent>
      </w:r>
      <w:r>
        <w:br w:type="page"/>
      </w:r>
      <w:r w:rsidR="004E6C85" w:rsidRPr="00891C93">
        <w:rPr>
          <w:color w:val="FF0000"/>
        </w:rPr>
        <w:lastRenderedPageBreak/>
        <w:t>Glossary</w:t>
      </w:r>
      <w:bookmarkEnd w:id="19"/>
    </w:p>
    <w:p w14:paraId="4CA8B31E" w14:textId="7EEC595D" w:rsidR="00B27D0A" w:rsidRPr="00891C93" w:rsidRDefault="00EA3EDD" w:rsidP="00EA3EDD">
      <w:pPr>
        <w:rPr>
          <w:color w:val="FF0000"/>
        </w:rPr>
      </w:pPr>
      <w:bookmarkStart w:id="20" w:name="_Hlk78229674"/>
      <w:r w:rsidRPr="00891C93">
        <w:rPr>
          <w:color w:val="FF0000"/>
        </w:rPr>
        <w:t>Attribute – One of six quantified physical characteristics in SWN. They are strength, dexterity, constitution, intelligence, wisdom, charisma. They give modifiers to dice rolls for related actions.</w:t>
      </w:r>
    </w:p>
    <w:p w14:paraId="1AE426B1" w14:textId="4C679379" w:rsidR="00043DE7" w:rsidRPr="00891C93" w:rsidRDefault="00043DE7" w:rsidP="00043DE7">
      <w:pPr>
        <w:rPr>
          <w:color w:val="FF0000"/>
        </w:rPr>
      </w:pPr>
      <w:r w:rsidRPr="00891C93">
        <w:rPr>
          <w:color w:val="FF0000"/>
        </w:rPr>
        <w:t>Docker Container – A lightweight virtual machine running a pre-built image</w:t>
      </w:r>
      <w:r w:rsidR="00DA6195" w:rsidRPr="00891C93">
        <w:rPr>
          <w:color w:val="FF0000"/>
        </w:rPr>
        <w:t>.</w:t>
      </w:r>
    </w:p>
    <w:p w14:paraId="3C9168DE" w14:textId="080D7B41" w:rsidR="00E35496" w:rsidRPr="00891C93" w:rsidRDefault="00E35496" w:rsidP="00043DE7">
      <w:pPr>
        <w:rPr>
          <w:color w:val="FF0000"/>
        </w:rPr>
      </w:pPr>
      <w:r w:rsidRPr="00891C93">
        <w:rPr>
          <w:color w:val="FF0000"/>
        </w:rPr>
        <w:t xml:space="preserve">Focus – From the rulebook [11] “A focus is an additional knack, perk, or aptitude that a hero has, one that grants them certain benefits in play”. </w:t>
      </w:r>
      <w:proofErr w:type="gramStart"/>
      <w:r w:rsidRPr="00891C93">
        <w:rPr>
          <w:color w:val="FF0000"/>
        </w:rPr>
        <w:t>Generally</w:t>
      </w:r>
      <w:proofErr w:type="gramEnd"/>
      <w:r w:rsidRPr="00891C93">
        <w:rPr>
          <w:color w:val="FF0000"/>
        </w:rPr>
        <w:t xml:space="preserve"> foci include the learning of 1 skill plus two more complicated ability</w:t>
      </w:r>
    </w:p>
    <w:p w14:paraId="01BC18A4" w14:textId="3E6E3292" w:rsidR="00B27D0A" w:rsidRPr="00891C93" w:rsidRDefault="004E6C85" w:rsidP="004E6C85">
      <w:pPr>
        <w:rPr>
          <w:color w:val="FF0000"/>
        </w:rPr>
      </w:pPr>
      <w:r w:rsidRPr="00891C93">
        <w:rPr>
          <w:color w:val="FF0000"/>
        </w:rPr>
        <w:t xml:space="preserve">React.js – An open source </w:t>
      </w:r>
      <w:proofErr w:type="spellStart"/>
      <w:r w:rsidRPr="00891C93">
        <w:rPr>
          <w:color w:val="FF0000"/>
        </w:rPr>
        <w:t>Javascript</w:t>
      </w:r>
      <w:proofErr w:type="spellEnd"/>
      <w:r w:rsidRPr="00891C93">
        <w:rPr>
          <w:color w:val="FF0000"/>
        </w:rPr>
        <w:t xml:space="preserve"> library developed by Facebook for UI and front-end development</w:t>
      </w:r>
      <w:r w:rsidR="00DA6195" w:rsidRPr="00891C93">
        <w:rPr>
          <w:color w:val="FF0000"/>
        </w:rPr>
        <w:t>.</w:t>
      </w:r>
    </w:p>
    <w:p w14:paraId="2496DD50" w14:textId="014FF2EA" w:rsidR="00B27D0A" w:rsidRPr="00891C93" w:rsidRDefault="00B27D0A" w:rsidP="004E6C85">
      <w:pPr>
        <w:rPr>
          <w:color w:val="FF0000"/>
        </w:rPr>
      </w:pPr>
      <w:r w:rsidRPr="00891C93">
        <w:rPr>
          <w:color w:val="FF0000"/>
        </w:rPr>
        <w:t xml:space="preserve">Skill – Represents proficiency with some class of action in SWN. Some examples </w:t>
      </w:r>
      <w:r w:rsidR="00E35496" w:rsidRPr="00891C93">
        <w:rPr>
          <w:color w:val="FF0000"/>
        </w:rPr>
        <w:t>include</w:t>
      </w:r>
      <w:r w:rsidRPr="00891C93">
        <w:rPr>
          <w:color w:val="FF0000"/>
        </w:rPr>
        <w:t xml:space="preserve"> pilot, shoot, trade</w:t>
      </w:r>
    </w:p>
    <w:p w14:paraId="388BAE89" w14:textId="2F912813" w:rsidR="005E1CDC" w:rsidRPr="00891C93" w:rsidRDefault="005E1CDC" w:rsidP="004E6C85">
      <w:pPr>
        <w:rPr>
          <w:color w:val="FF0000"/>
        </w:rPr>
      </w:pPr>
      <w:r w:rsidRPr="00891C93">
        <w:rPr>
          <w:color w:val="FF0000"/>
        </w:rPr>
        <w:t>SWN – Stars Without Number. A science-fiction table-top roleplaying game in which players pilot characters of a certain class and background, with skills and other attributes to be used in combat and non-combat situations. The aim is simply to create a story by following loose game rules and improvising with the help of a game master, who controls the worl</w:t>
      </w:r>
      <w:r w:rsidR="00A96358" w:rsidRPr="00891C93">
        <w:rPr>
          <w:color w:val="FF0000"/>
        </w:rPr>
        <w:t>d</w:t>
      </w:r>
      <w:r w:rsidR="00B14F82" w:rsidRPr="00891C93">
        <w:rPr>
          <w:color w:val="FF0000"/>
        </w:rPr>
        <w:t>.</w:t>
      </w:r>
    </w:p>
    <w:p w14:paraId="10A5E909" w14:textId="4D0FE181" w:rsidR="004E6C85" w:rsidRPr="00891C93" w:rsidRDefault="004E6C85" w:rsidP="00043DE7">
      <w:pPr>
        <w:rPr>
          <w:color w:val="FF0000"/>
        </w:rPr>
      </w:pPr>
      <w:r w:rsidRPr="00891C93">
        <w:rPr>
          <w:color w:val="FF0000"/>
        </w:rPr>
        <w:t xml:space="preserve">TypeScript – A typed language that compiles to JavaScript. Allows the compiler to enforce </w:t>
      </w:r>
      <w:proofErr w:type="gramStart"/>
      <w:r w:rsidRPr="00891C93">
        <w:rPr>
          <w:color w:val="FF0000"/>
        </w:rPr>
        <w:t>that variables</w:t>
      </w:r>
      <w:proofErr w:type="gramEnd"/>
      <w:r w:rsidRPr="00891C93">
        <w:rPr>
          <w:color w:val="FF0000"/>
        </w:rPr>
        <w:t xml:space="preserve"> be of certain types allowing much richer debugging and more safety than compared to JavaScript</w:t>
      </w:r>
      <w:r w:rsidR="00DA6195" w:rsidRPr="00891C93">
        <w:rPr>
          <w:color w:val="FF0000"/>
        </w:rPr>
        <w:t>.</w:t>
      </w:r>
    </w:p>
    <w:p w14:paraId="5D8C183B" w14:textId="72E32F99" w:rsidR="00FE5757" w:rsidRPr="00891C93" w:rsidRDefault="00FE5757" w:rsidP="00FE5757">
      <w:pPr>
        <w:pStyle w:val="Heading1"/>
        <w:rPr>
          <w:color w:val="FF0000"/>
        </w:rPr>
      </w:pPr>
      <w:bookmarkStart w:id="21" w:name="_Toc57897997"/>
      <w:bookmarkEnd w:id="20"/>
      <w:r w:rsidRPr="00891C93">
        <w:rPr>
          <w:color w:val="FF0000"/>
        </w:rPr>
        <w:t>References</w:t>
      </w:r>
      <w:bookmarkEnd w:id="21"/>
    </w:p>
    <w:p w14:paraId="643E1D55" w14:textId="240FE5C8" w:rsidR="00FE5757" w:rsidRPr="00891C93" w:rsidRDefault="00FE5757" w:rsidP="005F3B2A">
      <w:pPr>
        <w:rPr>
          <w:color w:val="FF0000"/>
        </w:rPr>
      </w:pPr>
      <w:bookmarkStart w:id="22" w:name="_Hlk78228479"/>
      <w:r w:rsidRPr="00891C93">
        <w:rPr>
          <w:color w:val="FF0000"/>
        </w:rPr>
        <w:t>[</w:t>
      </w:r>
      <w:r w:rsidR="00257FF0" w:rsidRPr="00891C93">
        <w:rPr>
          <w:color w:val="FF0000"/>
        </w:rPr>
        <w:t>1</w:t>
      </w:r>
      <w:r w:rsidRPr="00891C93">
        <w:rPr>
          <w:color w:val="FF0000"/>
        </w:rPr>
        <w:t xml:space="preserve">] React.js </w:t>
      </w:r>
      <w:proofErr w:type="spellStart"/>
      <w:r w:rsidRPr="00891C93">
        <w:rPr>
          <w:color w:val="FF0000"/>
        </w:rPr>
        <w:t>Docuemntation</w:t>
      </w:r>
      <w:proofErr w:type="spellEnd"/>
      <w:r w:rsidRPr="00891C93">
        <w:rPr>
          <w:color w:val="FF0000"/>
        </w:rPr>
        <w:t xml:space="preserve"> (by Facebook) -</w:t>
      </w:r>
      <w:r w:rsidR="004F0EDB" w:rsidRPr="00891C93">
        <w:rPr>
          <w:color w:val="FF0000"/>
        </w:rPr>
        <w:t xml:space="preserve"> </w:t>
      </w:r>
      <w:hyperlink r:id="rId19" w:history="1">
        <w:r w:rsidR="00530C97" w:rsidRPr="00891C93">
          <w:rPr>
            <w:rStyle w:val="Hyperlink"/>
            <w:color w:val="FF0000"/>
          </w:rPr>
          <w:t>https://reactjs.org/docs/getting-started.html</w:t>
        </w:r>
      </w:hyperlink>
      <w:r w:rsidR="00606E1C" w:rsidRPr="00891C93">
        <w:rPr>
          <w:rStyle w:val="Hyperlink"/>
          <w:color w:val="FF0000"/>
        </w:rPr>
        <w:t xml:space="preserve"> </w:t>
      </w:r>
      <w:r w:rsidR="00606E1C" w:rsidRPr="00891C93">
        <w:rPr>
          <w:rStyle w:val="Hyperlink"/>
          <w:color w:val="FF0000"/>
          <w:u w:val="none"/>
        </w:rPr>
        <w:t>(last accessed 02/12/2020)</w:t>
      </w:r>
    </w:p>
    <w:p w14:paraId="4C408E02" w14:textId="6EB31DEB" w:rsidR="00426EDC" w:rsidRPr="00891C93" w:rsidRDefault="00426EDC" w:rsidP="00426EDC">
      <w:pPr>
        <w:pStyle w:val="ListParagraph"/>
        <w:numPr>
          <w:ilvl w:val="0"/>
          <w:numId w:val="18"/>
        </w:numPr>
        <w:rPr>
          <w:color w:val="FF0000"/>
        </w:rPr>
      </w:pPr>
      <w:r w:rsidRPr="00891C93">
        <w:rPr>
          <w:color w:val="FF0000"/>
        </w:rPr>
        <w:t xml:space="preserve">Advanced Guide: Error Boundaries - </w:t>
      </w:r>
      <w:hyperlink r:id="rId20" w:history="1">
        <w:r w:rsidR="00271550" w:rsidRPr="00891C93">
          <w:rPr>
            <w:rStyle w:val="Hyperlink"/>
            <w:color w:val="FF0000"/>
          </w:rPr>
          <w:t>https://reactjs.org/docs/error-boundaries.html</w:t>
        </w:r>
      </w:hyperlink>
    </w:p>
    <w:p w14:paraId="5590A60D" w14:textId="285F4625" w:rsidR="00271550" w:rsidRPr="00891C93" w:rsidRDefault="00271550" w:rsidP="00426EDC">
      <w:pPr>
        <w:pStyle w:val="ListParagraph"/>
        <w:numPr>
          <w:ilvl w:val="0"/>
          <w:numId w:val="18"/>
        </w:numPr>
        <w:rPr>
          <w:color w:val="FF0000"/>
        </w:rPr>
      </w:pPr>
      <w:r w:rsidRPr="00891C93">
        <w:rPr>
          <w:color w:val="FF0000"/>
        </w:rPr>
        <w:t xml:space="preserve">Hooks - </w:t>
      </w:r>
      <w:hyperlink r:id="rId21" w:history="1">
        <w:r w:rsidR="003D28F4" w:rsidRPr="00891C93">
          <w:rPr>
            <w:rStyle w:val="Hyperlink"/>
            <w:color w:val="FF0000"/>
          </w:rPr>
          <w:t>https://reactjs.org/docs/hooks-intro.html</w:t>
        </w:r>
      </w:hyperlink>
    </w:p>
    <w:p w14:paraId="6BCA334D" w14:textId="00D9AB41" w:rsidR="003D28F4" w:rsidRPr="00891C93" w:rsidRDefault="003D28F4" w:rsidP="00426EDC">
      <w:pPr>
        <w:pStyle w:val="ListParagraph"/>
        <w:numPr>
          <w:ilvl w:val="0"/>
          <w:numId w:val="18"/>
        </w:numPr>
        <w:rPr>
          <w:color w:val="FF0000"/>
        </w:rPr>
      </w:pPr>
      <w:r w:rsidRPr="00891C93">
        <w:rPr>
          <w:color w:val="FF0000"/>
        </w:rPr>
        <w:t>React Top-Level API - https://reactjs.org/docs/react-api.html</w:t>
      </w:r>
    </w:p>
    <w:p w14:paraId="3659FAA7" w14:textId="742E2455" w:rsidR="00530C97" w:rsidRPr="00891C93" w:rsidRDefault="00530C97" w:rsidP="005F3B2A">
      <w:pPr>
        <w:rPr>
          <w:color w:val="FF0000"/>
        </w:rPr>
      </w:pPr>
      <w:r w:rsidRPr="00891C93">
        <w:rPr>
          <w:color w:val="FF0000"/>
        </w:rPr>
        <w:t xml:space="preserve">[2] </w:t>
      </w:r>
      <w:proofErr w:type="spellStart"/>
      <w:r w:rsidRPr="00891C93">
        <w:rPr>
          <w:color w:val="FF0000"/>
        </w:rPr>
        <w:t>Sequelize</w:t>
      </w:r>
      <w:proofErr w:type="spellEnd"/>
      <w:r w:rsidRPr="00891C93">
        <w:rPr>
          <w:color w:val="FF0000"/>
        </w:rPr>
        <w:t xml:space="preserve"> Documentation - </w:t>
      </w:r>
      <w:hyperlink r:id="rId22" w:history="1">
        <w:r w:rsidRPr="00891C93">
          <w:rPr>
            <w:rStyle w:val="Hyperlink"/>
            <w:color w:val="FF0000"/>
          </w:rPr>
          <w:t>https://sequelize.org/v5/index.html</w:t>
        </w:r>
      </w:hyperlink>
      <w:r w:rsidR="00606E1C" w:rsidRPr="00891C93">
        <w:rPr>
          <w:rStyle w:val="Hyperlink"/>
          <w:color w:val="FF0000"/>
        </w:rPr>
        <w:t xml:space="preserve"> </w:t>
      </w:r>
      <w:r w:rsidR="00606E1C" w:rsidRPr="00891C93">
        <w:rPr>
          <w:rStyle w:val="Hyperlink"/>
          <w:color w:val="FF0000"/>
          <w:u w:val="none"/>
        </w:rPr>
        <w:t>(last accessed 02/12/2020)</w:t>
      </w:r>
    </w:p>
    <w:p w14:paraId="287F500C" w14:textId="2E3BFEC9" w:rsidR="004F0EDB" w:rsidRPr="00891C93" w:rsidRDefault="004F0EDB" w:rsidP="005F3B2A">
      <w:pPr>
        <w:rPr>
          <w:color w:val="FF0000"/>
        </w:rPr>
      </w:pPr>
      <w:r w:rsidRPr="00891C93">
        <w:rPr>
          <w:color w:val="FF0000"/>
        </w:rPr>
        <w:t>[</w:t>
      </w:r>
      <w:r w:rsidR="007D288A" w:rsidRPr="00891C93">
        <w:rPr>
          <w:color w:val="FF0000"/>
        </w:rPr>
        <w:t>3</w:t>
      </w:r>
      <w:r w:rsidRPr="00891C93">
        <w:rPr>
          <w:color w:val="FF0000"/>
        </w:rPr>
        <w:t xml:space="preserve">] I. </w:t>
      </w:r>
      <w:proofErr w:type="spellStart"/>
      <w:r w:rsidRPr="00891C93">
        <w:rPr>
          <w:color w:val="FF0000"/>
        </w:rPr>
        <w:t>Ndaw</w:t>
      </w:r>
      <w:proofErr w:type="spellEnd"/>
      <w:r w:rsidRPr="00891C93">
        <w:rPr>
          <w:color w:val="FF0000"/>
        </w:rPr>
        <w:t xml:space="preserve">, How to Build a </w:t>
      </w:r>
      <w:proofErr w:type="spellStart"/>
      <w:r w:rsidRPr="00891C93">
        <w:rPr>
          <w:color w:val="FF0000"/>
        </w:rPr>
        <w:t>Todo</w:t>
      </w:r>
      <w:proofErr w:type="spellEnd"/>
      <w:r w:rsidRPr="00891C93">
        <w:rPr>
          <w:color w:val="FF0000"/>
        </w:rPr>
        <w:t xml:space="preserve"> App with React, Typescript, NodeJS, and MongoDB (tutorial) - </w:t>
      </w:r>
      <w:hyperlink r:id="rId23" w:history="1">
        <w:r w:rsidRPr="00891C93">
          <w:rPr>
            <w:rStyle w:val="Hyperlink"/>
            <w:color w:val="FF0000"/>
          </w:rPr>
          <w:t>https://www.freecodecamp.org/news/how-to-build-a-todo-app-with-react-typescript-nodejs-and-mongodb/</w:t>
        </w:r>
      </w:hyperlink>
      <w:r w:rsidR="00606E1C" w:rsidRPr="00891C93">
        <w:rPr>
          <w:rStyle w:val="Hyperlink"/>
          <w:color w:val="FF0000"/>
        </w:rPr>
        <w:t xml:space="preserve"> </w:t>
      </w:r>
      <w:r w:rsidR="00606E1C" w:rsidRPr="00891C93">
        <w:rPr>
          <w:rStyle w:val="Hyperlink"/>
          <w:color w:val="FF0000"/>
          <w:u w:val="none"/>
        </w:rPr>
        <w:t>(last accessed 02/12/2020)</w:t>
      </w:r>
    </w:p>
    <w:p w14:paraId="6E86C25A" w14:textId="5A0FF7C9" w:rsidR="00421EB4" w:rsidRPr="00891C93" w:rsidRDefault="00421EB4" w:rsidP="00421EB4">
      <w:pPr>
        <w:rPr>
          <w:rStyle w:val="Hyperlink"/>
          <w:color w:val="FF0000"/>
        </w:rPr>
      </w:pPr>
      <w:r w:rsidRPr="00891C93">
        <w:rPr>
          <w:color w:val="FF0000"/>
        </w:rPr>
        <w:lastRenderedPageBreak/>
        <w:t xml:space="preserve">[4] B. </w:t>
      </w:r>
      <w:proofErr w:type="spellStart"/>
      <w:r w:rsidRPr="00891C93">
        <w:rPr>
          <w:color w:val="FF0000"/>
        </w:rPr>
        <w:t>Bachina</w:t>
      </w:r>
      <w:proofErr w:type="spellEnd"/>
      <w:r w:rsidRPr="00891C93">
        <w:rPr>
          <w:color w:val="FF0000"/>
        </w:rPr>
        <w:t xml:space="preserve">, </w:t>
      </w:r>
      <w:proofErr w:type="spellStart"/>
      <w:r w:rsidRPr="00891C93">
        <w:rPr>
          <w:color w:val="FF0000"/>
        </w:rPr>
        <w:t>Dockerizing</w:t>
      </w:r>
      <w:proofErr w:type="spellEnd"/>
      <w:r w:rsidRPr="00891C93">
        <w:rPr>
          <w:color w:val="FF0000"/>
        </w:rPr>
        <w:t xml:space="preserve"> React App with NodeJS Backend (tutorial) - </w:t>
      </w:r>
      <w:hyperlink r:id="rId24" w:history="1">
        <w:r w:rsidRPr="00891C93">
          <w:rPr>
            <w:rStyle w:val="Hyperlink"/>
            <w:color w:val="FF0000"/>
          </w:rPr>
          <w:t>https://medium.com/bb-tutorials-and-thoughts/dockerizing-react-app-with-nodejs-backend-26352561b0b7</w:t>
        </w:r>
      </w:hyperlink>
      <w:r w:rsidR="00606E1C" w:rsidRPr="00891C93">
        <w:rPr>
          <w:rStyle w:val="Hyperlink"/>
          <w:color w:val="FF0000"/>
        </w:rPr>
        <w:t xml:space="preserve"> </w:t>
      </w:r>
      <w:r w:rsidR="00606E1C" w:rsidRPr="00891C93">
        <w:rPr>
          <w:rStyle w:val="Hyperlink"/>
          <w:color w:val="FF0000"/>
          <w:u w:val="none"/>
        </w:rPr>
        <w:t>(last accessed 02/12/2020)</w:t>
      </w:r>
    </w:p>
    <w:p w14:paraId="768A09F7" w14:textId="3B56A1A1" w:rsidR="007D288A" w:rsidRPr="00891C93" w:rsidRDefault="007D288A" w:rsidP="007D288A">
      <w:pPr>
        <w:rPr>
          <w:color w:val="FF0000"/>
        </w:rPr>
      </w:pPr>
      <w:r w:rsidRPr="00891C93">
        <w:rPr>
          <w:color w:val="FF0000"/>
        </w:rPr>
        <w:t>[</w:t>
      </w:r>
      <w:r w:rsidR="00421EB4" w:rsidRPr="00891C93">
        <w:rPr>
          <w:color w:val="FF0000"/>
        </w:rPr>
        <w:t>5</w:t>
      </w:r>
      <w:r w:rsidRPr="00891C93">
        <w:rPr>
          <w:color w:val="FF0000"/>
        </w:rPr>
        <w:t xml:space="preserve">] B. Cameron, How JavaScript Maps Can Make Your Code Faster (blog) - </w:t>
      </w:r>
      <w:hyperlink r:id="rId25" w:history="1">
        <w:r w:rsidRPr="00891C93">
          <w:rPr>
            <w:rStyle w:val="Hyperlink"/>
            <w:color w:val="FF0000"/>
          </w:rPr>
          <w:t>https://medium.com/@bretcameron/how-javascript-maps-can-make-your-code-faster-90f56bf61d9d</w:t>
        </w:r>
      </w:hyperlink>
      <w:r w:rsidR="00606E1C" w:rsidRPr="00891C93">
        <w:rPr>
          <w:rStyle w:val="Hyperlink"/>
          <w:color w:val="FF0000"/>
        </w:rPr>
        <w:t xml:space="preserve"> </w:t>
      </w:r>
      <w:r w:rsidR="00606E1C" w:rsidRPr="00891C93">
        <w:rPr>
          <w:rStyle w:val="Hyperlink"/>
          <w:color w:val="FF0000"/>
          <w:u w:val="none"/>
        </w:rPr>
        <w:t>(last accessed 02/12/2020)</w:t>
      </w:r>
    </w:p>
    <w:p w14:paraId="672AED5B" w14:textId="30A6A8C2" w:rsidR="007D288A" w:rsidRPr="00891C93" w:rsidRDefault="007D288A" w:rsidP="005F3B2A">
      <w:pPr>
        <w:rPr>
          <w:color w:val="FF0000"/>
        </w:rPr>
      </w:pPr>
      <w:r w:rsidRPr="00891C93">
        <w:rPr>
          <w:color w:val="FF0000"/>
        </w:rPr>
        <w:t xml:space="preserve">[6] C. Nnamdi, Top 7 UI libraries and kits for React (blog) - </w:t>
      </w:r>
      <w:hyperlink r:id="rId26" w:history="1">
        <w:r w:rsidRPr="00891C93">
          <w:rPr>
            <w:rStyle w:val="Hyperlink"/>
            <w:color w:val="FF0000"/>
          </w:rPr>
          <w:t>https://blog.logrocket.com/top-7-ui-libraries-and-kits-for-react/</w:t>
        </w:r>
      </w:hyperlink>
      <w:r w:rsidRPr="00891C93">
        <w:rPr>
          <w:color w:val="FF0000"/>
        </w:rPr>
        <w:t xml:space="preserve"> </w:t>
      </w:r>
      <w:r w:rsidR="00606E1C" w:rsidRPr="00891C93">
        <w:rPr>
          <w:rStyle w:val="Hyperlink"/>
          <w:color w:val="FF0000"/>
          <w:u w:val="none"/>
        </w:rPr>
        <w:t>(last accessed 02/12/2020)</w:t>
      </w:r>
    </w:p>
    <w:p w14:paraId="58073F9F" w14:textId="49152A9B" w:rsidR="00F02C15" w:rsidRPr="00891C93" w:rsidRDefault="00F02C15" w:rsidP="005F3B2A">
      <w:pPr>
        <w:rPr>
          <w:color w:val="FF0000"/>
        </w:rPr>
      </w:pPr>
      <w:r w:rsidRPr="00891C93">
        <w:rPr>
          <w:color w:val="FF0000"/>
        </w:rPr>
        <w:t xml:space="preserve">[7] Reroll, D&amp;D 5E Character Generation App - </w:t>
      </w:r>
      <w:hyperlink r:id="rId27" w:history="1">
        <w:r w:rsidRPr="00891C93">
          <w:rPr>
            <w:rStyle w:val="Hyperlink"/>
            <w:color w:val="FF0000"/>
          </w:rPr>
          <w:t>https://app.reroll.co/</w:t>
        </w:r>
      </w:hyperlink>
      <w:r w:rsidR="00606E1C" w:rsidRPr="00891C93">
        <w:rPr>
          <w:rStyle w:val="Hyperlink"/>
          <w:color w:val="FF0000"/>
        </w:rPr>
        <w:t xml:space="preserve"> </w:t>
      </w:r>
      <w:r w:rsidR="00606E1C" w:rsidRPr="00891C93">
        <w:rPr>
          <w:rStyle w:val="Hyperlink"/>
          <w:color w:val="FF0000"/>
          <w:u w:val="none"/>
        </w:rPr>
        <w:t>(last accessed 02/12/2020)</w:t>
      </w:r>
    </w:p>
    <w:p w14:paraId="6427EBB4" w14:textId="7567B903" w:rsidR="00F27875" w:rsidRPr="00891C93" w:rsidRDefault="00F02C15" w:rsidP="00F30C2E">
      <w:pPr>
        <w:rPr>
          <w:rStyle w:val="Hyperlink"/>
          <w:color w:val="FF0000"/>
        </w:rPr>
      </w:pPr>
      <w:r w:rsidRPr="00891C93">
        <w:rPr>
          <w:color w:val="FF0000"/>
        </w:rPr>
        <w:t xml:space="preserve">[8] </w:t>
      </w:r>
      <w:proofErr w:type="spellStart"/>
      <w:r w:rsidRPr="00891C93">
        <w:rPr>
          <w:color w:val="FF0000"/>
        </w:rPr>
        <w:t>Ninetail</w:t>
      </w:r>
      <w:proofErr w:type="spellEnd"/>
      <w:r w:rsidRPr="00891C93">
        <w:rPr>
          <w:color w:val="FF0000"/>
        </w:rPr>
        <w:t xml:space="preserve"> D&amp;D 5E Character Builder - </w:t>
      </w:r>
      <w:hyperlink r:id="rId28" w:history="1">
        <w:r w:rsidR="00F30C2E" w:rsidRPr="00891C93">
          <w:rPr>
            <w:rStyle w:val="Hyperlink"/>
            <w:color w:val="FF0000"/>
          </w:rPr>
          <w:t>https://ninetail.org/charBuilder.html</w:t>
        </w:r>
      </w:hyperlink>
      <w:r w:rsidR="00606E1C" w:rsidRPr="00891C93">
        <w:rPr>
          <w:rStyle w:val="Hyperlink"/>
          <w:color w:val="FF0000"/>
        </w:rPr>
        <w:t xml:space="preserve"> </w:t>
      </w:r>
      <w:r w:rsidR="00606E1C" w:rsidRPr="00891C93">
        <w:rPr>
          <w:rStyle w:val="Hyperlink"/>
          <w:color w:val="FF0000"/>
          <w:u w:val="none"/>
        </w:rPr>
        <w:t>(last accessed 02/12/2020)</w:t>
      </w:r>
    </w:p>
    <w:p w14:paraId="5EE8C32E" w14:textId="708DA911" w:rsidR="00F27875" w:rsidRPr="00891C93" w:rsidRDefault="00F27875" w:rsidP="00F30C2E">
      <w:pPr>
        <w:rPr>
          <w:rStyle w:val="Hyperlink"/>
          <w:color w:val="FF0000"/>
          <w:u w:val="none"/>
        </w:rPr>
      </w:pPr>
      <w:r w:rsidRPr="00891C93">
        <w:rPr>
          <w:rStyle w:val="Hyperlink"/>
          <w:color w:val="FF0000"/>
          <w:u w:val="none"/>
        </w:rPr>
        <w:t>[9] u/</w:t>
      </w:r>
      <w:proofErr w:type="spellStart"/>
      <w:r w:rsidRPr="00891C93">
        <w:rPr>
          <w:rStyle w:val="Hyperlink"/>
          <w:color w:val="FF0000"/>
          <w:u w:val="none"/>
        </w:rPr>
        <w:t>Mromson</w:t>
      </w:r>
      <w:proofErr w:type="spellEnd"/>
      <w:r w:rsidRPr="00891C93">
        <w:rPr>
          <w:rStyle w:val="Hyperlink"/>
          <w:color w:val="FF0000"/>
          <w:u w:val="none"/>
        </w:rPr>
        <w:t xml:space="preserve">, Automated Character Sheet for Stars Without Number - </w:t>
      </w:r>
      <w:hyperlink r:id="rId29" w:anchor="gid=2015211282" w:history="1">
        <w:r w:rsidRPr="00891C93">
          <w:rPr>
            <w:rStyle w:val="Hyperlink"/>
            <w:color w:val="FF0000"/>
          </w:rPr>
          <w:t>https://docs.google.com/spreadsheets/d/1Ni8nc2ymt7DwF5fU8dCurSvma56n96gI4GOyIdH6DI0/edit#gid=2015211282</w:t>
        </w:r>
      </w:hyperlink>
      <w:r w:rsidRPr="00891C93">
        <w:rPr>
          <w:rStyle w:val="Hyperlink"/>
          <w:color w:val="FF0000"/>
          <w:u w:val="none"/>
        </w:rPr>
        <w:t xml:space="preserve"> (last accessed 02/12/2020. Also available at “/resources/Stars Without Number - Character Sheet v2.0984_LIVE”)</w:t>
      </w:r>
    </w:p>
    <w:p w14:paraId="059BECA9" w14:textId="3217EB6D" w:rsidR="00F27875" w:rsidRPr="00891C93" w:rsidRDefault="00F27875" w:rsidP="00F30C2E">
      <w:pPr>
        <w:rPr>
          <w:rStyle w:val="Hyperlink"/>
          <w:color w:val="FF0000"/>
          <w:u w:val="none"/>
        </w:rPr>
      </w:pPr>
      <w:r w:rsidRPr="00891C93">
        <w:rPr>
          <w:rStyle w:val="Hyperlink"/>
          <w:color w:val="FF0000"/>
          <w:u w:val="none"/>
        </w:rPr>
        <w:t>[10] u/WiredIn1</w:t>
      </w:r>
      <w:r w:rsidR="00A96EF9" w:rsidRPr="00891C93">
        <w:rPr>
          <w:rStyle w:val="Hyperlink"/>
          <w:color w:val="FF0000"/>
          <w:u w:val="none"/>
        </w:rPr>
        <w:t xml:space="preserve">, Revised Edition Character Sheet - </w:t>
      </w:r>
      <w:hyperlink r:id="rId30" w:anchor="gid=584628805" w:history="1">
        <w:r w:rsidR="00A96EF9" w:rsidRPr="00891C93">
          <w:rPr>
            <w:rStyle w:val="Hyperlink"/>
            <w:color w:val="FF0000"/>
          </w:rPr>
          <w:t>https://docs.google.com/spreadsheets/d/1D_zjdbhnfqB74MgV3uwU140GZiwBsSd7P40bNxlGJNI/edit?fbclid=IwAR2pMEsVXuP9APQflgxCiMJTW7cfuSP1kpD_QC5Gs3gFPD7WW0JscLWBW8w#gid=584628805</w:t>
        </w:r>
      </w:hyperlink>
      <w:r w:rsidR="00A96EF9" w:rsidRPr="00891C93">
        <w:rPr>
          <w:rStyle w:val="Hyperlink"/>
          <w:color w:val="FF0000"/>
          <w:u w:val="none"/>
        </w:rPr>
        <w:t xml:space="preserve"> (last accessed 02/12/2020. Also available at “/resources/Character Sheet V2.7”)</w:t>
      </w:r>
    </w:p>
    <w:p w14:paraId="5AAF867E" w14:textId="33D78367" w:rsidR="00611C19" w:rsidRPr="00891C93" w:rsidRDefault="00611C19" w:rsidP="00F30C2E">
      <w:pPr>
        <w:rPr>
          <w:color w:val="FF0000"/>
        </w:rPr>
      </w:pPr>
      <w:r w:rsidRPr="00891C93">
        <w:rPr>
          <w:rStyle w:val="Hyperlink"/>
          <w:color w:val="FF0000"/>
          <w:u w:val="none"/>
        </w:rPr>
        <w:t>[11] K. Crawford, Stars Without Number Revised Edition Rules v2 – (paid content, can be found in /resources/Stars_Without_Number_2E.pdf)</w:t>
      </w:r>
      <w:bookmarkEnd w:id="22"/>
    </w:p>
    <w:sectPr w:rsidR="00611C19" w:rsidRPr="00891C93">
      <w:footerReference w:type="default" r:id="rId3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2915A" w14:textId="77777777" w:rsidR="009A1475" w:rsidRDefault="009A1475" w:rsidP="00C6554A">
      <w:pPr>
        <w:spacing w:before="0" w:after="0" w:line="240" w:lineRule="auto"/>
      </w:pPr>
      <w:r>
        <w:separator/>
      </w:r>
    </w:p>
  </w:endnote>
  <w:endnote w:type="continuationSeparator" w:id="0">
    <w:p w14:paraId="5C82C46A" w14:textId="77777777" w:rsidR="009A1475" w:rsidRDefault="009A147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1B0DE"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F842E" w14:textId="77777777" w:rsidR="009A1475" w:rsidRDefault="009A1475" w:rsidP="00C6554A">
      <w:pPr>
        <w:spacing w:before="0" w:after="0" w:line="240" w:lineRule="auto"/>
      </w:pPr>
      <w:r>
        <w:separator/>
      </w:r>
    </w:p>
  </w:footnote>
  <w:footnote w:type="continuationSeparator" w:id="0">
    <w:p w14:paraId="4CA5A034" w14:textId="77777777" w:rsidR="009A1475" w:rsidRDefault="009A147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A7438B"/>
    <w:multiLevelType w:val="hybridMultilevel"/>
    <w:tmpl w:val="E20A406C"/>
    <w:lvl w:ilvl="0" w:tplc="07FE1BBE">
      <w:numFmt w:val="bullet"/>
      <w:lvlText w:val="-"/>
      <w:lvlJc w:val="left"/>
      <w:pPr>
        <w:ind w:left="360" w:hanging="360"/>
      </w:pPr>
      <w:rPr>
        <w:rFonts w:ascii="Constantia" w:eastAsiaTheme="minorHAnsi" w:hAnsi="Constantia"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BC64114"/>
    <w:multiLevelType w:val="hybridMultilevel"/>
    <w:tmpl w:val="99FE1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53461F"/>
    <w:multiLevelType w:val="hybridMultilevel"/>
    <w:tmpl w:val="BFFCD4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C2E2820"/>
    <w:multiLevelType w:val="hybridMultilevel"/>
    <w:tmpl w:val="2CF2A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A15516"/>
    <w:multiLevelType w:val="hybridMultilevel"/>
    <w:tmpl w:val="E15AD9F6"/>
    <w:lvl w:ilvl="0" w:tplc="07FE1BBE">
      <w:numFmt w:val="bullet"/>
      <w:lvlText w:val="-"/>
      <w:lvlJc w:val="left"/>
      <w:pPr>
        <w:ind w:left="360" w:hanging="360"/>
      </w:pPr>
      <w:rPr>
        <w:rFonts w:ascii="Constantia" w:eastAsiaTheme="minorHAnsi" w:hAnsi="Constantia"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55D640F"/>
    <w:multiLevelType w:val="hybridMultilevel"/>
    <w:tmpl w:val="A7F4AD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521A0D"/>
    <w:multiLevelType w:val="hybridMultilevel"/>
    <w:tmpl w:val="B664B7D0"/>
    <w:lvl w:ilvl="0" w:tplc="07FE1BBE">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5E3FD0"/>
    <w:multiLevelType w:val="hybridMultilevel"/>
    <w:tmpl w:val="80F83D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74443F2"/>
    <w:multiLevelType w:val="hybridMultilevel"/>
    <w:tmpl w:val="B1E29AB0"/>
    <w:lvl w:ilvl="0" w:tplc="07FE1BBE">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1763C6"/>
    <w:multiLevelType w:val="hybridMultilevel"/>
    <w:tmpl w:val="DCE0F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F2B508F"/>
    <w:multiLevelType w:val="hybridMultilevel"/>
    <w:tmpl w:val="941CA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092617"/>
    <w:multiLevelType w:val="hybridMultilevel"/>
    <w:tmpl w:val="EF565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3935AC7"/>
    <w:multiLevelType w:val="hybridMultilevel"/>
    <w:tmpl w:val="A0C06F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A5925EE"/>
    <w:multiLevelType w:val="hybridMultilevel"/>
    <w:tmpl w:val="AADE7D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BA54811"/>
    <w:multiLevelType w:val="hybridMultilevel"/>
    <w:tmpl w:val="F6FA7A42"/>
    <w:lvl w:ilvl="0" w:tplc="07FE1BBE">
      <w:numFmt w:val="bullet"/>
      <w:lvlText w:val="-"/>
      <w:lvlJc w:val="left"/>
      <w:pPr>
        <w:ind w:left="1080" w:hanging="360"/>
      </w:pPr>
      <w:rPr>
        <w:rFonts w:ascii="Constantia" w:eastAsiaTheme="minorHAnsi" w:hAnsi="Constantia"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0"/>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2"/>
  </w:num>
  <w:num w:numId="17">
    <w:abstractNumId w:val="15"/>
  </w:num>
  <w:num w:numId="18">
    <w:abstractNumId w:val="25"/>
  </w:num>
  <w:num w:numId="19">
    <w:abstractNumId w:val="24"/>
  </w:num>
  <w:num w:numId="20">
    <w:abstractNumId w:val="18"/>
  </w:num>
  <w:num w:numId="21">
    <w:abstractNumId w:val="27"/>
  </w:num>
  <w:num w:numId="22">
    <w:abstractNumId w:val="21"/>
  </w:num>
  <w:num w:numId="23">
    <w:abstractNumId w:val="14"/>
  </w:num>
  <w:num w:numId="24">
    <w:abstractNumId w:val="16"/>
  </w:num>
  <w:num w:numId="25">
    <w:abstractNumId w:val="11"/>
  </w:num>
  <w:num w:numId="26">
    <w:abstractNumId w:val="13"/>
  </w:num>
  <w:num w:numId="27">
    <w:abstractNumId w:val="26"/>
  </w:num>
  <w:num w:numId="28">
    <w:abstractNumId w:val="17"/>
  </w:num>
  <w:num w:numId="29">
    <w:abstractNumId w:val="19"/>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D41"/>
    <w:rsid w:val="000024B3"/>
    <w:rsid w:val="000326D2"/>
    <w:rsid w:val="00043DE7"/>
    <w:rsid w:val="00050AB3"/>
    <w:rsid w:val="0005331B"/>
    <w:rsid w:val="00065991"/>
    <w:rsid w:val="00076D41"/>
    <w:rsid w:val="00096E28"/>
    <w:rsid w:val="000A3BFA"/>
    <w:rsid w:val="000D3946"/>
    <w:rsid w:val="000E408D"/>
    <w:rsid w:val="00101BBC"/>
    <w:rsid w:val="00134A20"/>
    <w:rsid w:val="00145789"/>
    <w:rsid w:val="0014610C"/>
    <w:rsid w:val="00154C5A"/>
    <w:rsid w:val="00175866"/>
    <w:rsid w:val="001909B0"/>
    <w:rsid w:val="001976C7"/>
    <w:rsid w:val="002211F0"/>
    <w:rsid w:val="002554CD"/>
    <w:rsid w:val="00257FF0"/>
    <w:rsid w:val="00267C49"/>
    <w:rsid w:val="00271550"/>
    <w:rsid w:val="002907DE"/>
    <w:rsid w:val="00293B83"/>
    <w:rsid w:val="002A133D"/>
    <w:rsid w:val="002B1B58"/>
    <w:rsid w:val="002B4294"/>
    <w:rsid w:val="002B461D"/>
    <w:rsid w:val="002D481A"/>
    <w:rsid w:val="00333D0D"/>
    <w:rsid w:val="00351667"/>
    <w:rsid w:val="00371D24"/>
    <w:rsid w:val="00381204"/>
    <w:rsid w:val="00382539"/>
    <w:rsid w:val="00386DF7"/>
    <w:rsid w:val="00395CA8"/>
    <w:rsid w:val="003B0A82"/>
    <w:rsid w:val="003C31B4"/>
    <w:rsid w:val="003D28F4"/>
    <w:rsid w:val="00421EB4"/>
    <w:rsid w:val="00426EDC"/>
    <w:rsid w:val="0047402F"/>
    <w:rsid w:val="00474939"/>
    <w:rsid w:val="00494E63"/>
    <w:rsid w:val="004C049F"/>
    <w:rsid w:val="004C79C1"/>
    <w:rsid w:val="004E6BAB"/>
    <w:rsid w:val="004E6C85"/>
    <w:rsid w:val="004F0EDB"/>
    <w:rsid w:val="005000E2"/>
    <w:rsid w:val="0050376F"/>
    <w:rsid w:val="00511BFF"/>
    <w:rsid w:val="00530C97"/>
    <w:rsid w:val="005334F3"/>
    <w:rsid w:val="00533B66"/>
    <w:rsid w:val="00534F8F"/>
    <w:rsid w:val="00576560"/>
    <w:rsid w:val="00576DBC"/>
    <w:rsid w:val="005D2B57"/>
    <w:rsid w:val="005D5E35"/>
    <w:rsid w:val="005E1CDC"/>
    <w:rsid w:val="005E3438"/>
    <w:rsid w:val="005F3B2A"/>
    <w:rsid w:val="005F62ED"/>
    <w:rsid w:val="006000FF"/>
    <w:rsid w:val="00606E1C"/>
    <w:rsid w:val="0060767C"/>
    <w:rsid w:val="00611C19"/>
    <w:rsid w:val="00614C43"/>
    <w:rsid w:val="006602D1"/>
    <w:rsid w:val="0069061A"/>
    <w:rsid w:val="006A00BF"/>
    <w:rsid w:val="006A3CE7"/>
    <w:rsid w:val="006A6F09"/>
    <w:rsid w:val="006B00F7"/>
    <w:rsid w:val="006B54D0"/>
    <w:rsid w:val="006F3300"/>
    <w:rsid w:val="00723CCB"/>
    <w:rsid w:val="00730DC1"/>
    <w:rsid w:val="00762591"/>
    <w:rsid w:val="0077587B"/>
    <w:rsid w:val="00777EAB"/>
    <w:rsid w:val="00785395"/>
    <w:rsid w:val="0078721C"/>
    <w:rsid w:val="00796F96"/>
    <w:rsid w:val="007A5821"/>
    <w:rsid w:val="007A6A48"/>
    <w:rsid w:val="007D288A"/>
    <w:rsid w:val="007D33C9"/>
    <w:rsid w:val="007D49E6"/>
    <w:rsid w:val="007E39C2"/>
    <w:rsid w:val="007F1E8D"/>
    <w:rsid w:val="007F48B5"/>
    <w:rsid w:val="007F528C"/>
    <w:rsid w:val="00816893"/>
    <w:rsid w:val="008218FB"/>
    <w:rsid w:val="00830291"/>
    <w:rsid w:val="00831547"/>
    <w:rsid w:val="00844D8B"/>
    <w:rsid w:val="00852977"/>
    <w:rsid w:val="00854BE9"/>
    <w:rsid w:val="00866729"/>
    <w:rsid w:val="008827A0"/>
    <w:rsid w:val="00890CD4"/>
    <w:rsid w:val="00891C93"/>
    <w:rsid w:val="008947D5"/>
    <w:rsid w:val="0089729D"/>
    <w:rsid w:val="008A7351"/>
    <w:rsid w:val="008B54FA"/>
    <w:rsid w:val="008F752B"/>
    <w:rsid w:val="00915745"/>
    <w:rsid w:val="0093037F"/>
    <w:rsid w:val="00933D7A"/>
    <w:rsid w:val="009A1475"/>
    <w:rsid w:val="009A2E82"/>
    <w:rsid w:val="009B0AB7"/>
    <w:rsid w:val="009C0D7B"/>
    <w:rsid w:val="009C2331"/>
    <w:rsid w:val="009C4274"/>
    <w:rsid w:val="009D624D"/>
    <w:rsid w:val="009F4C07"/>
    <w:rsid w:val="00A02357"/>
    <w:rsid w:val="00A1062B"/>
    <w:rsid w:val="00A42EA4"/>
    <w:rsid w:val="00A438D2"/>
    <w:rsid w:val="00A61D05"/>
    <w:rsid w:val="00A73A03"/>
    <w:rsid w:val="00A8078B"/>
    <w:rsid w:val="00A82FBD"/>
    <w:rsid w:val="00A864DA"/>
    <w:rsid w:val="00A96358"/>
    <w:rsid w:val="00A96EF9"/>
    <w:rsid w:val="00AA5AE1"/>
    <w:rsid w:val="00AD1351"/>
    <w:rsid w:val="00AE4EE5"/>
    <w:rsid w:val="00B012C5"/>
    <w:rsid w:val="00B1384D"/>
    <w:rsid w:val="00B14F82"/>
    <w:rsid w:val="00B17EF3"/>
    <w:rsid w:val="00B20A1C"/>
    <w:rsid w:val="00B212B5"/>
    <w:rsid w:val="00B251A8"/>
    <w:rsid w:val="00B260E8"/>
    <w:rsid w:val="00B27D0A"/>
    <w:rsid w:val="00B313F2"/>
    <w:rsid w:val="00B36418"/>
    <w:rsid w:val="00B80B69"/>
    <w:rsid w:val="00BB47D9"/>
    <w:rsid w:val="00C01360"/>
    <w:rsid w:val="00C14A12"/>
    <w:rsid w:val="00C1752D"/>
    <w:rsid w:val="00C46319"/>
    <w:rsid w:val="00C6554A"/>
    <w:rsid w:val="00C813E6"/>
    <w:rsid w:val="00CD72DF"/>
    <w:rsid w:val="00D01536"/>
    <w:rsid w:val="00D05D80"/>
    <w:rsid w:val="00D13803"/>
    <w:rsid w:val="00D20C03"/>
    <w:rsid w:val="00D21073"/>
    <w:rsid w:val="00D33F3D"/>
    <w:rsid w:val="00D674D8"/>
    <w:rsid w:val="00D703BB"/>
    <w:rsid w:val="00D73F1C"/>
    <w:rsid w:val="00D748A9"/>
    <w:rsid w:val="00D967B8"/>
    <w:rsid w:val="00DA6195"/>
    <w:rsid w:val="00DA6BAA"/>
    <w:rsid w:val="00DC0145"/>
    <w:rsid w:val="00DC0DFB"/>
    <w:rsid w:val="00DD1C37"/>
    <w:rsid w:val="00DF446C"/>
    <w:rsid w:val="00DF6450"/>
    <w:rsid w:val="00E35496"/>
    <w:rsid w:val="00EA3EDD"/>
    <w:rsid w:val="00EB6357"/>
    <w:rsid w:val="00ED7C44"/>
    <w:rsid w:val="00EF07ED"/>
    <w:rsid w:val="00EF7343"/>
    <w:rsid w:val="00F02C15"/>
    <w:rsid w:val="00F217D1"/>
    <w:rsid w:val="00F27875"/>
    <w:rsid w:val="00F30C2E"/>
    <w:rsid w:val="00F44355"/>
    <w:rsid w:val="00F57FEC"/>
    <w:rsid w:val="00F76BD4"/>
    <w:rsid w:val="00F82551"/>
    <w:rsid w:val="00F97AD4"/>
    <w:rsid w:val="00FC3D1A"/>
    <w:rsid w:val="00FD37CC"/>
    <w:rsid w:val="00FE25E9"/>
    <w:rsid w:val="00FE5757"/>
    <w:rsid w:val="00FE7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A3AAE"/>
  <w15:chartTrackingRefBased/>
  <w15:docId w15:val="{8338CB49-BF07-4956-9D32-D01834C02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50376F"/>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5E3438"/>
    <w:pPr>
      <w:ind w:left="720"/>
      <w:contextualSpacing/>
    </w:pPr>
  </w:style>
  <w:style w:type="character" w:styleId="UnresolvedMention">
    <w:name w:val="Unresolved Mention"/>
    <w:basedOn w:val="DefaultParagraphFont"/>
    <w:uiPriority w:val="99"/>
    <w:semiHidden/>
    <w:unhideWhenUsed/>
    <w:rsid w:val="00FE5757"/>
    <w:rPr>
      <w:color w:val="605E5C"/>
      <w:shd w:val="clear" w:color="auto" w:fill="E1DFDD"/>
    </w:rPr>
  </w:style>
  <w:style w:type="paragraph" w:styleId="TOCHeading">
    <w:name w:val="TOC Heading"/>
    <w:basedOn w:val="Heading1"/>
    <w:next w:val="Normal"/>
    <w:uiPriority w:val="39"/>
    <w:unhideWhenUsed/>
    <w:qFormat/>
    <w:rsid w:val="004E6C8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4E6C85"/>
    <w:pPr>
      <w:spacing w:after="100"/>
    </w:pPr>
  </w:style>
  <w:style w:type="paragraph" w:styleId="TOC3">
    <w:name w:val="toc 3"/>
    <w:basedOn w:val="Normal"/>
    <w:next w:val="Normal"/>
    <w:autoRedefine/>
    <w:uiPriority w:val="39"/>
    <w:unhideWhenUsed/>
    <w:rsid w:val="007F1E8D"/>
    <w:pPr>
      <w:spacing w:after="100"/>
      <w:ind w:left="440"/>
    </w:pPr>
  </w:style>
  <w:style w:type="character" w:customStyle="1" w:styleId="Heading4Char">
    <w:name w:val="Heading 4 Char"/>
    <w:basedOn w:val="DefaultParagraphFont"/>
    <w:link w:val="Heading4"/>
    <w:uiPriority w:val="9"/>
    <w:rsid w:val="0050376F"/>
    <w:rPr>
      <w:rFonts w:asciiTheme="majorHAnsi" w:eastAsiaTheme="majorEastAsia" w:hAnsiTheme="majorHAnsi" w:cstheme="majorBidi"/>
      <w:i/>
      <w:iCs/>
      <w:color w:val="007789" w:themeColor="accent1" w:themeShade="BF"/>
    </w:rPr>
  </w:style>
  <w:style w:type="paragraph" w:styleId="TOC2">
    <w:name w:val="toc 2"/>
    <w:basedOn w:val="Normal"/>
    <w:next w:val="Normal"/>
    <w:autoRedefine/>
    <w:uiPriority w:val="39"/>
    <w:unhideWhenUsed/>
    <w:rsid w:val="0091574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443232">
      <w:bodyDiv w:val="1"/>
      <w:marLeft w:val="0"/>
      <w:marRight w:val="0"/>
      <w:marTop w:val="0"/>
      <w:marBottom w:val="0"/>
      <w:divBdr>
        <w:top w:val="none" w:sz="0" w:space="0" w:color="auto"/>
        <w:left w:val="none" w:sz="0" w:space="0" w:color="auto"/>
        <w:bottom w:val="none" w:sz="0" w:space="0" w:color="auto"/>
        <w:right w:val="none" w:sz="0" w:space="0" w:color="auto"/>
      </w:divBdr>
    </w:div>
    <w:div w:id="338965213">
      <w:bodyDiv w:val="1"/>
      <w:marLeft w:val="0"/>
      <w:marRight w:val="0"/>
      <w:marTop w:val="0"/>
      <w:marBottom w:val="0"/>
      <w:divBdr>
        <w:top w:val="none" w:sz="0" w:space="0" w:color="auto"/>
        <w:left w:val="none" w:sz="0" w:space="0" w:color="auto"/>
        <w:bottom w:val="none" w:sz="0" w:space="0" w:color="auto"/>
        <w:right w:val="none" w:sz="0" w:space="0" w:color="auto"/>
      </w:divBdr>
    </w:div>
    <w:div w:id="344794109">
      <w:bodyDiv w:val="1"/>
      <w:marLeft w:val="0"/>
      <w:marRight w:val="0"/>
      <w:marTop w:val="0"/>
      <w:marBottom w:val="0"/>
      <w:divBdr>
        <w:top w:val="none" w:sz="0" w:space="0" w:color="auto"/>
        <w:left w:val="none" w:sz="0" w:space="0" w:color="auto"/>
        <w:bottom w:val="none" w:sz="0" w:space="0" w:color="auto"/>
        <w:right w:val="none" w:sz="0" w:space="0" w:color="auto"/>
      </w:divBdr>
    </w:div>
    <w:div w:id="575281408">
      <w:bodyDiv w:val="1"/>
      <w:marLeft w:val="0"/>
      <w:marRight w:val="0"/>
      <w:marTop w:val="0"/>
      <w:marBottom w:val="0"/>
      <w:divBdr>
        <w:top w:val="none" w:sz="0" w:space="0" w:color="auto"/>
        <w:left w:val="none" w:sz="0" w:space="0" w:color="auto"/>
        <w:bottom w:val="none" w:sz="0" w:space="0" w:color="auto"/>
        <w:right w:val="none" w:sz="0" w:space="0" w:color="auto"/>
      </w:divBdr>
      <w:divsChild>
        <w:div w:id="477647789">
          <w:marLeft w:val="0"/>
          <w:marRight w:val="0"/>
          <w:marTop w:val="0"/>
          <w:marBottom w:val="0"/>
          <w:divBdr>
            <w:top w:val="none" w:sz="0" w:space="0" w:color="auto"/>
            <w:left w:val="none" w:sz="0" w:space="0" w:color="auto"/>
            <w:bottom w:val="none" w:sz="0" w:space="0" w:color="auto"/>
            <w:right w:val="none" w:sz="0" w:space="0" w:color="auto"/>
          </w:divBdr>
          <w:divsChild>
            <w:div w:id="918371435">
              <w:marLeft w:val="0"/>
              <w:marRight w:val="0"/>
              <w:marTop w:val="0"/>
              <w:marBottom w:val="0"/>
              <w:divBdr>
                <w:top w:val="none" w:sz="0" w:space="0" w:color="auto"/>
                <w:left w:val="none" w:sz="0" w:space="0" w:color="auto"/>
                <w:bottom w:val="none" w:sz="0" w:space="0" w:color="auto"/>
                <w:right w:val="none" w:sz="0" w:space="0" w:color="auto"/>
              </w:divBdr>
            </w:div>
            <w:div w:id="1544245595">
              <w:marLeft w:val="0"/>
              <w:marRight w:val="0"/>
              <w:marTop w:val="0"/>
              <w:marBottom w:val="0"/>
              <w:divBdr>
                <w:top w:val="none" w:sz="0" w:space="0" w:color="auto"/>
                <w:left w:val="none" w:sz="0" w:space="0" w:color="auto"/>
                <w:bottom w:val="none" w:sz="0" w:space="0" w:color="auto"/>
                <w:right w:val="none" w:sz="0" w:space="0" w:color="auto"/>
              </w:divBdr>
            </w:div>
            <w:div w:id="1089695904">
              <w:marLeft w:val="0"/>
              <w:marRight w:val="0"/>
              <w:marTop w:val="0"/>
              <w:marBottom w:val="0"/>
              <w:divBdr>
                <w:top w:val="none" w:sz="0" w:space="0" w:color="auto"/>
                <w:left w:val="none" w:sz="0" w:space="0" w:color="auto"/>
                <w:bottom w:val="none" w:sz="0" w:space="0" w:color="auto"/>
                <w:right w:val="none" w:sz="0" w:space="0" w:color="auto"/>
              </w:divBdr>
            </w:div>
            <w:div w:id="1401906696">
              <w:marLeft w:val="0"/>
              <w:marRight w:val="0"/>
              <w:marTop w:val="0"/>
              <w:marBottom w:val="0"/>
              <w:divBdr>
                <w:top w:val="none" w:sz="0" w:space="0" w:color="auto"/>
                <w:left w:val="none" w:sz="0" w:space="0" w:color="auto"/>
                <w:bottom w:val="none" w:sz="0" w:space="0" w:color="auto"/>
                <w:right w:val="none" w:sz="0" w:space="0" w:color="auto"/>
              </w:divBdr>
            </w:div>
            <w:div w:id="1907915473">
              <w:marLeft w:val="0"/>
              <w:marRight w:val="0"/>
              <w:marTop w:val="0"/>
              <w:marBottom w:val="0"/>
              <w:divBdr>
                <w:top w:val="none" w:sz="0" w:space="0" w:color="auto"/>
                <w:left w:val="none" w:sz="0" w:space="0" w:color="auto"/>
                <w:bottom w:val="none" w:sz="0" w:space="0" w:color="auto"/>
                <w:right w:val="none" w:sz="0" w:space="0" w:color="auto"/>
              </w:divBdr>
            </w:div>
            <w:div w:id="1598371636">
              <w:marLeft w:val="0"/>
              <w:marRight w:val="0"/>
              <w:marTop w:val="0"/>
              <w:marBottom w:val="0"/>
              <w:divBdr>
                <w:top w:val="none" w:sz="0" w:space="0" w:color="auto"/>
                <w:left w:val="none" w:sz="0" w:space="0" w:color="auto"/>
                <w:bottom w:val="none" w:sz="0" w:space="0" w:color="auto"/>
                <w:right w:val="none" w:sz="0" w:space="0" w:color="auto"/>
              </w:divBdr>
            </w:div>
            <w:div w:id="1682118919">
              <w:marLeft w:val="0"/>
              <w:marRight w:val="0"/>
              <w:marTop w:val="0"/>
              <w:marBottom w:val="0"/>
              <w:divBdr>
                <w:top w:val="none" w:sz="0" w:space="0" w:color="auto"/>
                <w:left w:val="none" w:sz="0" w:space="0" w:color="auto"/>
                <w:bottom w:val="none" w:sz="0" w:space="0" w:color="auto"/>
                <w:right w:val="none" w:sz="0" w:space="0" w:color="auto"/>
              </w:divBdr>
            </w:div>
            <w:div w:id="674503616">
              <w:marLeft w:val="0"/>
              <w:marRight w:val="0"/>
              <w:marTop w:val="0"/>
              <w:marBottom w:val="0"/>
              <w:divBdr>
                <w:top w:val="none" w:sz="0" w:space="0" w:color="auto"/>
                <w:left w:val="none" w:sz="0" w:space="0" w:color="auto"/>
                <w:bottom w:val="none" w:sz="0" w:space="0" w:color="auto"/>
                <w:right w:val="none" w:sz="0" w:space="0" w:color="auto"/>
              </w:divBdr>
            </w:div>
            <w:div w:id="398132124">
              <w:marLeft w:val="0"/>
              <w:marRight w:val="0"/>
              <w:marTop w:val="0"/>
              <w:marBottom w:val="0"/>
              <w:divBdr>
                <w:top w:val="none" w:sz="0" w:space="0" w:color="auto"/>
                <w:left w:val="none" w:sz="0" w:space="0" w:color="auto"/>
                <w:bottom w:val="none" w:sz="0" w:space="0" w:color="auto"/>
                <w:right w:val="none" w:sz="0" w:space="0" w:color="auto"/>
              </w:divBdr>
            </w:div>
            <w:div w:id="139007901">
              <w:marLeft w:val="0"/>
              <w:marRight w:val="0"/>
              <w:marTop w:val="0"/>
              <w:marBottom w:val="0"/>
              <w:divBdr>
                <w:top w:val="none" w:sz="0" w:space="0" w:color="auto"/>
                <w:left w:val="none" w:sz="0" w:space="0" w:color="auto"/>
                <w:bottom w:val="none" w:sz="0" w:space="0" w:color="auto"/>
                <w:right w:val="none" w:sz="0" w:space="0" w:color="auto"/>
              </w:divBdr>
            </w:div>
            <w:div w:id="1761176931">
              <w:marLeft w:val="0"/>
              <w:marRight w:val="0"/>
              <w:marTop w:val="0"/>
              <w:marBottom w:val="0"/>
              <w:divBdr>
                <w:top w:val="none" w:sz="0" w:space="0" w:color="auto"/>
                <w:left w:val="none" w:sz="0" w:space="0" w:color="auto"/>
                <w:bottom w:val="none" w:sz="0" w:space="0" w:color="auto"/>
                <w:right w:val="none" w:sz="0" w:space="0" w:color="auto"/>
              </w:divBdr>
            </w:div>
            <w:div w:id="511459593">
              <w:marLeft w:val="0"/>
              <w:marRight w:val="0"/>
              <w:marTop w:val="0"/>
              <w:marBottom w:val="0"/>
              <w:divBdr>
                <w:top w:val="none" w:sz="0" w:space="0" w:color="auto"/>
                <w:left w:val="none" w:sz="0" w:space="0" w:color="auto"/>
                <w:bottom w:val="none" w:sz="0" w:space="0" w:color="auto"/>
                <w:right w:val="none" w:sz="0" w:space="0" w:color="auto"/>
              </w:divBdr>
            </w:div>
            <w:div w:id="27529843">
              <w:marLeft w:val="0"/>
              <w:marRight w:val="0"/>
              <w:marTop w:val="0"/>
              <w:marBottom w:val="0"/>
              <w:divBdr>
                <w:top w:val="none" w:sz="0" w:space="0" w:color="auto"/>
                <w:left w:val="none" w:sz="0" w:space="0" w:color="auto"/>
                <w:bottom w:val="none" w:sz="0" w:space="0" w:color="auto"/>
                <w:right w:val="none" w:sz="0" w:space="0" w:color="auto"/>
              </w:divBdr>
            </w:div>
            <w:div w:id="1673490556">
              <w:marLeft w:val="0"/>
              <w:marRight w:val="0"/>
              <w:marTop w:val="0"/>
              <w:marBottom w:val="0"/>
              <w:divBdr>
                <w:top w:val="none" w:sz="0" w:space="0" w:color="auto"/>
                <w:left w:val="none" w:sz="0" w:space="0" w:color="auto"/>
                <w:bottom w:val="none" w:sz="0" w:space="0" w:color="auto"/>
                <w:right w:val="none" w:sz="0" w:space="0" w:color="auto"/>
              </w:divBdr>
            </w:div>
            <w:div w:id="29648010">
              <w:marLeft w:val="0"/>
              <w:marRight w:val="0"/>
              <w:marTop w:val="0"/>
              <w:marBottom w:val="0"/>
              <w:divBdr>
                <w:top w:val="none" w:sz="0" w:space="0" w:color="auto"/>
                <w:left w:val="none" w:sz="0" w:space="0" w:color="auto"/>
                <w:bottom w:val="none" w:sz="0" w:space="0" w:color="auto"/>
                <w:right w:val="none" w:sz="0" w:space="0" w:color="auto"/>
              </w:divBdr>
            </w:div>
            <w:div w:id="674378925">
              <w:marLeft w:val="0"/>
              <w:marRight w:val="0"/>
              <w:marTop w:val="0"/>
              <w:marBottom w:val="0"/>
              <w:divBdr>
                <w:top w:val="none" w:sz="0" w:space="0" w:color="auto"/>
                <w:left w:val="none" w:sz="0" w:space="0" w:color="auto"/>
                <w:bottom w:val="none" w:sz="0" w:space="0" w:color="auto"/>
                <w:right w:val="none" w:sz="0" w:space="0" w:color="auto"/>
              </w:divBdr>
            </w:div>
            <w:div w:id="2049144352">
              <w:marLeft w:val="0"/>
              <w:marRight w:val="0"/>
              <w:marTop w:val="0"/>
              <w:marBottom w:val="0"/>
              <w:divBdr>
                <w:top w:val="none" w:sz="0" w:space="0" w:color="auto"/>
                <w:left w:val="none" w:sz="0" w:space="0" w:color="auto"/>
                <w:bottom w:val="none" w:sz="0" w:space="0" w:color="auto"/>
                <w:right w:val="none" w:sz="0" w:space="0" w:color="auto"/>
              </w:divBdr>
            </w:div>
            <w:div w:id="1161431521">
              <w:marLeft w:val="0"/>
              <w:marRight w:val="0"/>
              <w:marTop w:val="0"/>
              <w:marBottom w:val="0"/>
              <w:divBdr>
                <w:top w:val="none" w:sz="0" w:space="0" w:color="auto"/>
                <w:left w:val="none" w:sz="0" w:space="0" w:color="auto"/>
                <w:bottom w:val="none" w:sz="0" w:space="0" w:color="auto"/>
                <w:right w:val="none" w:sz="0" w:space="0" w:color="auto"/>
              </w:divBdr>
            </w:div>
            <w:div w:id="228002967">
              <w:marLeft w:val="0"/>
              <w:marRight w:val="0"/>
              <w:marTop w:val="0"/>
              <w:marBottom w:val="0"/>
              <w:divBdr>
                <w:top w:val="none" w:sz="0" w:space="0" w:color="auto"/>
                <w:left w:val="none" w:sz="0" w:space="0" w:color="auto"/>
                <w:bottom w:val="none" w:sz="0" w:space="0" w:color="auto"/>
                <w:right w:val="none" w:sz="0" w:space="0" w:color="auto"/>
              </w:divBdr>
            </w:div>
            <w:div w:id="237643310">
              <w:marLeft w:val="0"/>
              <w:marRight w:val="0"/>
              <w:marTop w:val="0"/>
              <w:marBottom w:val="0"/>
              <w:divBdr>
                <w:top w:val="none" w:sz="0" w:space="0" w:color="auto"/>
                <w:left w:val="none" w:sz="0" w:space="0" w:color="auto"/>
                <w:bottom w:val="none" w:sz="0" w:space="0" w:color="auto"/>
                <w:right w:val="none" w:sz="0" w:space="0" w:color="auto"/>
              </w:divBdr>
            </w:div>
            <w:div w:id="1134979659">
              <w:marLeft w:val="0"/>
              <w:marRight w:val="0"/>
              <w:marTop w:val="0"/>
              <w:marBottom w:val="0"/>
              <w:divBdr>
                <w:top w:val="none" w:sz="0" w:space="0" w:color="auto"/>
                <w:left w:val="none" w:sz="0" w:space="0" w:color="auto"/>
                <w:bottom w:val="none" w:sz="0" w:space="0" w:color="auto"/>
                <w:right w:val="none" w:sz="0" w:space="0" w:color="auto"/>
              </w:divBdr>
            </w:div>
            <w:div w:id="1683973502">
              <w:marLeft w:val="0"/>
              <w:marRight w:val="0"/>
              <w:marTop w:val="0"/>
              <w:marBottom w:val="0"/>
              <w:divBdr>
                <w:top w:val="none" w:sz="0" w:space="0" w:color="auto"/>
                <w:left w:val="none" w:sz="0" w:space="0" w:color="auto"/>
                <w:bottom w:val="none" w:sz="0" w:space="0" w:color="auto"/>
                <w:right w:val="none" w:sz="0" w:space="0" w:color="auto"/>
              </w:divBdr>
            </w:div>
            <w:div w:id="1116024907">
              <w:marLeft w:val="0"/>
              <w:marRight w:val="0"/>
              <w:marTop w:val="0"/>
              <w:marBottom w:val="0"/>
              <w:divBdr>
                <w:top w:val="none" w:sz="0" w:space="0" w:color="auto"/>
                <w:left w:val="none" w:sz="0" w:space="0" w:color="auto"/>
                <w:bottom w:val="none" w:sz="0" w:space="0" w:color="auto"/>
                <w:right w:val="none" w:sz="0" w:space="0" w:color="auto"/>
              </w:divBdr>
            </w:div>
            <w:div w:id="1144349147">
              <w:marLeft w:val="0"/>
              <w:marRight w:val="0"/>
              <w:marTop w:val="0"/>
              <w:marBottom w:val="0"/>
              <w:divBdr>
                <w:top w:val="none" w:sz="0" w:space="0" w:color="auto"/>
                <w:left w:val="none" w:sz="0" w:space="0" w:color="auto"/>
                <w:bottom w:val="none" w:sz="0" w:space="0" w:color="auto"/>
                <w:right w:val="none" w:sz="0" w:space="0" w:color="auto"/>
              </w:divBdr>
            </w:div>
            <w:div w:id="1081289331">
              <w:marLeft w:val="0"/>
              <w:marRight w:val="0"/>
              <w:marTop w:val="0"/>
              <w:marBottom w:val="0"/>
              <w:divBdr>
                <w:top w:val="none" w:sz="0" w:space="0" w:color="auto"/>
                <w:left w:val="none" w:sz="0" w:space="0" w:color="auto"/>
                <w:bottom w:val="none" w:sz="0" w:space="0" w:color="auto"/>
                <w:right w:val="none" w:sz="0" w:space="0" w:color="auto"/>
              </w:divBdr>
            </w:div>
            <w:div w:id="391150836">
              <w:marLeft w:val="0"/>
              <w:marRight w:val="0"/>
              <w:marTop w:val="0"/>
              <w:marBottom w:val="0"/>
              <w:divBdr>
                <w:top w:val="none" w:sz="0" w:space="0" w:color="auto"/>
                <w:left w:val="none" w:sz="0" w:space="0" w:color="auto"/>
                <w:bottom w:val="none" w:sz="0" w:space="0" w:color="auto"/>
                <w:right w:val="none" w:sz="0" w:space="0" w:color="auto"/>
              </w:divBdr>
            </w:div>
            <w:div w:id="1404915939">
              <w:marLeft w:val="0"/>
              <w:marRight w:val="0"/>
              <w:marTop w:val="0"/>
              <w:marBottom w:val="0"/>
              <w:divBdr>
                <w:top w:val="none" w:sz="0" w:space="0" w:color="auto"/>
                <w:left w:val="none" w:sz="0" w:space="0" w:color="auto"/>
                <w:bottom w:val="none" w:sz="0" w:space="0" w:color="auto"/>
                <w:right w:val="none" w:sz="0" w:space="0" w:color="auto"/>
              </w:divBdr>
            </w:div>
            <w:div w:id="723017817">
              <w:marLeft w:val="0"/>
              <w:marRight w:val="0"/>
              <w:marTop w:val="0"/>
              <w:marBottom w:val="0"/>
              <w:divBdr>
                <w:top w:val="none" w:sz="0" w:space="0" w:color="auto"/>
                <w:left w:val="none" w:sz="0" w:space="0" w:color="auto"/>
                <w:bottom w:val="none" w:sz="0" w:space="0" w:color="auto"/>
                <w:right w:val="none" w:sz="0" w:space="0" w:color="auto"/>
              </w:divBdr>
            </w:div>
            <w:div w:id="1335498510">
              <w:marLeft w:val="0"/>
              <w:marRight w:val="0"/>
              <w:marTop w:val="0"/>
              <w:marBottom w:val="0"/>
              <w:divBdr>
                <w:top w:val="none" w:sz="0" w:space="0" w:color="auto"/>
                <w:left w:val="none" w:sz="0" w:space="0" w:color="auto"/>
                <w:bottom w:val="none" w:sz="0" w:space="0" w:color="auto"/>
                <w:right w:val="none" w:sz="0" w:space="0" w:color="auto"/>
              </w:divBdr>
            </w:div>
            <w:div w:id="353390092">
              <w:marLeft w:val="0"/>
              <w:marRight w:val="0"/>
              <w:marTop w:val="0"/>
              <w:marBottom w:val="0"/>
              <w:divBdr>
                <w:top w:val="none" w:sz="0" w:space="0" w:color="auto"/>
                <w:left w:val="none" w:sz="0" w:space="0" w:color="auto"/>
                <w:bottom w:val="none" w:sz="0" w:space="0" w:color="auto"/>
                <w:right w:val="none" w:sz="0" w:space="0" w:color="auto"/>
              </w:divBdr>
            </w:div>
            <w:div w:id="975643392">
              <w:marLeft w:val="0"/>
              <w:marRight w:val="0"/>
              <w:marTop w:val="0"/>
              <w:marBottom w:val="0"/>
              <w:divBdr>
                <w:top w:val="none" w:sz="0" w:space="0" w:color="auto"/>
                <w:left w:val="none" w:sz="0" w:space="0" w:color="auto"/>
                <w:bottom w:val="none" w:sz="0" w:space="0" w:color="auto"/>
                <w:right w:val="none" w:sz="0" w:space="0" w:color="auto"/>
              </w:divBdr>
            </w:div>
            <w:div w:id="1458985236">
              <w:marLeft w:val="0"/>
              <w:marRight w:val="0"/>
              <w:marTop w:val="0"/>
              <w:marBottom w:val="0"/>
              <w:divBdr>
                <w:top w:val="none" w:sz="0" w:space="0" w:color="auto"/>
                <w:left w:val="none" w:sz="0" w:space="0" w:color="auto"/>
                <w:bottom w:val="none" w:sz="0" w:space="0" w:color="auto"/>
                <w:right w:val="none" w:sz="0" w:space="0" w:color="auto"/>
              </w:divBdr>
            </w:div>
            <w:div w:id="1077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4081">
      <w:bodyDiv w:val="1"/>
      <w:marLeft w:val="0"/>
      <w:marRight w:val="0"/>
      <w:marTop w:val="0"/>
      <w:marBottom w:val="0"/>
      <w:divBdr>
        <w:top w:val="none" w:sz="0" w:space="0" w:color="auto"/>
        <w:left w:val="none" w:sz="0" w:space="0" w:color="auto"/>
        <w:bottom w:val="none" w:sz="0" w:space="0" w:color="auto"/>
        <w:right w:val="none" w:sz="0" w:space="0" w:color="auto"/>
      </w:divBdr>
      <w:divsChild>
        <w:div w:id="1536771955">
          <w:marLeft w:val="0"/>
          <w:marRight w:val="0"/>
          <w:marTop w:val="0"/>
          <w:marBottom w:val="0"/>
          <w:divBdr>
            <w:top w:val="none" w:sz="0" w:space="0" w:color="auto"/>
            <w:left w:val="none" w:sz="0" w:space="0" w:color="auto"/>
            <w:bottom w:val="none" w:sz="0" w:space="0" w:color="auto"/>
            <w:right w:val="none" w:sz="0" w:space="0" w:color="auto"/>
          </w:divBdr>
          <w:divsChild>
            <w:div w:id="1617563079">
              <w:marLeft w:val="0"/>
              <w:marRight w:val="0"/>
              <w:marTop w:val="0"/>
              <w:marBottom w:val="0"/>
              <w:divBdr>
                <w:top w:val="none" w:sz="0" w:space="0" w:color="auto"/>
                <w:left w:val="none" w:sz="0" w:space="0" w:color="auto"/>
                <w:bottom w:val="none" w:sz="0" w:space="0" w:color="auto"/>
                <w:right w:val="none" w:sz="0" w:space="0" w:color="auto"/>
              </w:divBdr>
            </w:div>
            <w:div w:id="122039075">
              <w:marLeft w:val="0"/>
              <w:marRight w:val="0"/>
              <w:marTop w:val="0"/>
              <w:marBottom w:val="0"/>
              <w:divBdr>
                <w:top w:val="none" w:sz="0" w:space="0" w:color="auto"/>
                <w:left w:val="none" w:sz="0" w:space="0" w:color="auto"/>
                <w:bottom w:val="none" w:sz="0" w:space="0" w:color="auto"/>
                <w:right w:val="none" w:sz="0" w:space="0" w:color="auto"/>
              </w:divBdr>
            </w:div>
            <w:div w:id="1919945223">
              <w:marLeft w:val="0"/>
              <w:marRight w:val="0"/>
              <w:marTop w:val="0"/>
              <w:marBottom w:val="0"/>
              <w:divBdr>
                <w:top w:val="none" w:sz="0" w:space="0" w:color="auto"/>
                <w:left w:val="none" w:sz="0" w:space="0" w:color="auto"/>
                <w:bottom w:val="none" w:sz="0" w:space="0" w:color="auto"/>
                <w:right w:val="none" w:sz="0" w:space="0" w:color="auto"/>
              </w:divBdr>
            </w:div>
            <w:div w:id="1082028537">
              <w:marLeft w:val="0"/>
              <w:marRight w:val="0"/>
              <w:marTop w:val="0"/>
              <w:marBottom w:val="0"/>
              <w:divBdr>
                <w:top w:val="none" w:sz="0" w:space="0" w:color="auto"/>
                <w:left w:val="none" w:sz="0" w:space="0" w:color="auto"/>
                <w:bottom w:val="none" w:sz="0" w:space="0" w:color="auto"/>
                <w:right w:val="none" w:sz="0" w:space="0" w:color="auto"/>
              </w:divBdr>
            </w:div>
            <w:div w:id="61412003">
              <w:marLeft w:val="0"/>
              <w:marRight w:val="0"/>
              <w:marTop w:val="0"/>
              <w:marBottom w:val="0"/>
              <w:divBdr>
                <w:top w:val="none" w:sz="0" w:space="0" w:color="auto"/>
                <w:left w:val="none" w:sz="0" w:space="0" w:color="auto"/>
                <w:bottom w:val="none" w:sz="0" w:space="0" w:color="auto"/>
                <w:right w:val="none" w:sz="0" w:space="0" w:color="auto"/>
              </w:divBdr>
            </w:div>
            <w:div w:id="18820736">
              <w:marLeft w:val="0"/>
              <w:marRight w:val="0"/>
              <w:marTop w:val="0"/>
              <w:marBottom w:val="0"/>
              <w:divBdr>
                <w:top w:val="none" w:sz="0" w:space="0" w:color="auto"/>
                <w:left w:val="none" w:sz="0" w:space="0" w:color="auto"/>
                <w:bottom w:val="none" w:sz="0" w:space="0" w:color="auto"/>
                <w:right w:val="none" w:sz="0" w:space="0" w:color="auto"/>
              </w:divBdr>
            </w:div>
            <w:div w:id="1887642299">
              <w:marLeft w:val="0"/>
              <w:marRight w:val="0"/>
              <w:marTop w:val="0"/>
              <w:marBottom w:val="0"/>
              <w:divBdr>
                <w:top w:val="none" w:sz="0" w:space="0" w:color="auto"/>
                <w:left w:val="none" w:sz="0" w:space="0" w:color="auto"/>
                <w:bottom w:val="none" w:sz="0" w:space="0" w:color="auto"/>
                <w:right w:val="none" w:sz="0" w:space="0" w:color="auto"/>
              </w:divBdr>
            </w:div>
            <w:div w:id="1697270064">
              <w:marLeft w:val="0"/>
              <w:marRight w:val="0"/>
              <w:marTop w:val="0"/>
              <w:marBottom w:val="0"/>
              <w:divBdr>
                <w:top w:val="none" w:sz="0" w:space="0" w:color="auto"/>
                <w:left w:val="none" w:sz="0" w:space="0" w:color="auto"/>
                <w:bottom w:val="none" w:sz="0" w:space="0" w:color="auto"/>
                <w:right w:val="none" w:sz="0" w:space="0" w:color="auto"/>
              </w:divBdr>
            </w:div>
            <w:div w:id="1385523041">
              <w:marLeft w:val="0"/>
              <w:marRight w:val="0"/>
              <w:marTop w:val="0"/>
              <w:marBottom w:val="0"/>
              <w:divBdr>
                <w:top w:val="none" w:sz="0" w:space="0" w:color="auto"/>
                <w:left w:val="none" w:sz="0" w:space="0" w:color="auto"/>
                <w:bottom w:val="none" w:sz="0" w:space="0" w:color="auto"/>
                <w:right w:val="none" w:sz="0" w:space="0" w:color="auto"/>
              </w:divBdr>
            </w:div>
            <w:div w:id="421026313">
              <w:marLeft w:val="0"/>
              <w:marRight w:val="0"/>
              <w:marTop w:val="0"/>
              <w:marBottom w:val="0"/>
              <w:divBdr>
                <w:top w:val="none" w:sz="0" w:space="0" w:color="auto"/>
                <w:left w:val="none" w:sz="0" w:space="0" w:color="auto"/>
                <w:bottom w:val="none" w:sz="0" w:space="0" w:color="auto"/>
                <w:right w:val="none" w:sz="0" w:space="0" w:color="auto"/>
              </w:divBdr>
            </w:div>
            <w:div w:id="860313917">
              <w:marLeft w:val="0"/>
              <w:marRight w:val="0"/>
              <w:marTop w:val="0"/>
              <w:marBottom w:val="0"/>
              <w:divBdr>
                <w:top w:val="none" w:sz="0" w:space="0" w:color="auto"/>
                <w:left w:val="none" w:sz="0" w:space="0" w:color="auto"/>
                <w:bottom w:val="none" w:sz="0" w:space="0" w:color="auto"/>
                <w:right w:val="none" w:sz="0" w:space="0" w:color="auto"/>
              </w:divBdr>
            </w:div>
            <w:div w:id="412319704">
              <w:marLeft w:val="0"/>
              <w:marRight w:val="0"/>
              <w:marTop w:val="0"/>
              <w:marBottom w:val="0"/>
              <w:divBdr>
                <w:top w:val="none" w:sz="0" w:space="0" w:color="auto"/>
                <w:left w:val="none" w:sz="0" w:space="0" w:color="auto"/>
                <w:bottom w:val="none" w:sz="0" w:space="0" w:color="auto"/>
                <w:right w:val="none" w:sz="0" w:space="0" w:color="auto"/>
              </w:divBdr>
            </w:div>
            <w:div w:id="635377480">
              <w:marLeft w:val="0"/>
              <w:marRight w:val="0"/>
              <w:marTop w:val="0"/>
              <w:marBottom w:val="0"/>
              <w:divBdr>
                <w:top w:val="none" w:sz="0" w:space="0" w:color="auto"/>
                <w:left w:val="none" w:sz="0" w:space="0" w:color="auto"/>
                <w:bottom w:val="none" w:sz="0" w:space="0" w:color="auto"/>
                <w:right w:val="none" w:sz="0" w:space="0" w:color="auto"/>
              </w:divBdr>
            </w:div>
            <w:div w:id="1161386094">
              <w:marLeft w:val="0"/>
              <w:marRight w:val="0"/>
              <w:marTop w:val="0"/>
              <w:marBottom w:val="0"/>
              <w:divBdr>
                <w:top w:val="none" w:sz="0" w:space="0" w:color="auto"/>
                <w:left w:val="none" w:sz="0" w:space="0" w:color="auto"/>
                <w:bottom w:val="none" w:sz="0" w:space="0" w:color="auto"/>
                <w:right w:val="none" w:sz="0" w:space="0" w:color="auto"/>
              </w:divBdr>
            </w:div>
            <w:div w:id="280769131">
              <w:marLeft w:val="0"/>
              <w:marRight w:val="0"/>
              <w:marTop w:val="0"/>
              <w:marBottom w:val="0"/>
              <w:divBdr>
                <w:top w:val="none" w:sz="0" w:space="0" w:color="auto"/>
                <w:left w:val="none" w:sz="0" w:space="0" w:color="auto"/>
                <w:bottom w:val="none" w:sz="0" w:space="0" w:color="auto"/>
                <w:right w:val="none" w:sz="0" w:space="0" w:color="auto"/>
              </w:divBdr>
            </w:div>
            <w:div w:id="1375501515">
              <w:marLeft w:val="0"/>
              <w:marRight w:val="0"/>
              <w:marTop w:val="0"/>
              <w:marBottom w:val="0"/>
              <w:divBdr>
                <w:top w:val="none" w:sz="0" w:space="0" w:color="auto"/>
                <w:left w:val="none" w:sz="0" w:space="0" w:color="auto"/>
                <w:bottom w:val="none" w:sz="0" w:space="0" w:color="auto"/>
                <w:right w:val="none" w:sz="0" w:space="0" w:color="auto"/>
              </w:divBdr>
            </w:div>
            <w:div w:id="308553959">
              <w:marLeft w:val="0"/>
              <w:marRight w:val="0"/>
              <w:marTop w:val="0"/>
              <w:marBottom w:val="0"/>
              <w:divBdr>
                <w:top w:val="none" w:sz="0" w:space="0" w:color="auto"/>
                <w:left w:val="none" w:sz="0" w:space="0" w:color="auto"/>
                <w:bottom w:val="none" w:sz="0" w:space="0" w:color="auto"/>
                <w:right w:val="none" w:sz="0" w:space="0" w:color="auto"/>
              </w:divBdr>
            </w:div>
            <w:div w:id="1188367042">
              <w:marLeft w:val="0"/>
              <w:marRight w:val="0"/>
              <w:marTop w:val="0"/>
              <w:marBottom w:val="0"/>
              <w:divBdr>
                <w:top w:val="none" w:sz="0" w:space="0" w:color="auto"/>
                <w:left w:val="none" w:sz="0" w:space="0" w:color="auto"/>
                <w:bottom w:val="none" w:sz="0" w:space="0" w:color="auto"/>
                <w:right w:val="none" w:sz="0" w:space="0" w:color="auto"/>
              </w:divBdr>
            </w:div>
            <w:div w:id="1343433777">
              <w:marLeft w:val="0"/>
              <w:marRight w:val="0"/>
              <w:marTop w:val="0"/>
              <w:marBottom w:val="0"/>
              <w:divBdr>
                <w:top w:val="none" w:sz="0" w:space="0" w:color="auto"/>
                <w:left w:val="none" w:sz="0" w:space="0" w:color="auto"/>
                <w:bottom w:val="none" w:sz="0" w:space="0" w:color="auto"/>
                <w:right w:val="none" w:sz="0" w:space="0" w:color="auto"/>
              </w:divBdr>
            </w:div>
            <w:div w:id="1884320033">
              <w:marLeft w:val="0"/>
              <w:marRight w:val="0"/>
              <w:marTop w:val="0"/>
              <w:marBottom w:val="0"/>
              <w:divBdr>
                <w:top w:val="none" w:sz="0" w:space="0" w:color="auto"/>
                <w:left w:val="none" w:sz="0" w:space="0" w:color="auto"/>
                <w:bottom w:val="none" w:sz="0" w:space="0" w:color="auto"/>
                <w:right w:val="none" w:sz="0" w:space="0" w:color="auto"/>
              </w:divBdr>
            </w:div>
            <w:div w:id="996881882">
              <w:marLeft w:val="0"/>
              <w:marRight w:val="0"/>
              <w:marTop w:val="0"/>
              <w:marBottom w:val="0"/>
              <w:divBdr>
                <w:top w:val="none" w:sz="0" w:space="0" w:color="auto"/>
                <w:left w:val="none" w:sz="0" w:space="0" w:color="auto"/>
                <w:bottom w:val="none" w:sz="0" w:space="0" w:color="auto"/>
                <w:right w:val="none" w:sz="0" w:space="0" w:color="auto"/>
              </w:divBdr>
            </w:div>
            <w:div w:id="2051295187">
              <w:marLeft w:val="0"/>
              <w:marRight w:val="0"/>
              <w:marTop w:val="0"/>
              <w:marBottom w:val="0"/>
              <w:divBdr>
                <w:top w:val="none" w:sz="0" w:space="0" w:color="auto"/>
                <w:left w:val="none" w:sz="0" w:space="0" w:color="auto"/>
                <w:bottom w:val="none" w:sz="0" w:space="0" w:color="auto"/>
                <w:right w:val="none" w:sz="0" w:space="0" w:color="auto"/>
              </w:divBdr>
            </w:div>
            <w:div w:id="1954441386">
              <w:marLeft w:val="0"/>
              <w:marRight w:val="0"/>
              <w:marTop w:val="0"/>
              <w:marBottom w:val="0"/>
              <w:divBdr>
                <w:top w:val="none" w:sz="0" w:space="0" w:color="auto"/>
                <w:left w:val="none" w:sz="0" w:space="0" w:color="auto"/>
                <w:bottom w:val="none" w:sz="0" w:space="0" w:color="auto"/>
                <w:right w:val="none" w:sz="0" w:space="0" w:color="auto"/>
              </w:divBdr>
            </w:div>
            <w:div w:id="1725174970">
              <w:marLeft w:val="0"/>
              <w:marRight w:val="0"/>
              <w:marTop w:val="0"/>
              <w:marBottom w:val="0"/>
              <w:divBdr>
                <w:top w:val="none" w:sz="0" w:space="0" w:color="auto"/>
                <w:left w:val="none" w:sz="0" w:space="0" w:color="auto"/>
                <w:bottom w:val="none" w:sz="0" w:space="0" w:color="auto"/>
                <w:right w:val="none" w:sz="0" w:space="0" w:color="auto"/>
              </w:divBdr>
            </w:div>
            <w:div w:id="532888411">
              <w:marLeft w:val="0"/>
              <w:marRight w:val="0"/>
              <w:marTop w:val="0"/>
              <w:marBottom w:val="0"/>
              <w:divBdr>
                <w:top w:val="none" w:sz="0" w:space="0" w:color="auto"/>
                <w:left w:val="none" w:sz="0" w:space="0" w:color="auto"/>
                <w:bottom w:val="none" w:sz="0" w:space="0" w:color="auto"/>
                <w:right w:val="none" w:sz="0" w:space="0" w:color="auto"/>
              </w:divBdr>
            </w:div>
            <w:div w:id="489910366">
              <w:marLeft w:val="0"/>
              <w:marRight w:val="0"/>
              <w:marTop w:val="0"/>
              <w:marBottom w:val="0"/>
              <w:divBdr>
                <w:top w:val="none" w:sz="0" w:space="0" w:color="auto"/>
                <w:left w:val="none" w:sz="0" w:space="0" w:color="auto"/>
                <w:bottom w:val="none" w:sz="0" w:space="0" w:color="auto"/>
                <w:right w:val="none" w:sz="0" w:space="0" w:color="auto"/>
              </w:divBdr>
            </w:div>
            <w:div w:id="2146509618">
              <w:marLeft w:val="0"/>
              <w:marRight w:val="0"/>
              <w:marTop w:val="0"/>
              <w:marBottom w:val="0"/>
              <w:divBdr>
                <w:top w:val="none" w:sz="0" w:space="0" w:color="auto"/>
                <w:left w:val="none" w:sz="0" w:space="0" w:color="auto"/>
                <w:bottom w:val="none" w:sz="0" w:space="0" w:color="auto"/>
                <w:right w:val="none" w:sz="0" w:space="0" w:color="auto"/>
              </w:divBdr>
            </w:div>
            <w:div w:id="1061976061">
              <w:marLeft w:val="0"/>
              <w:marRight w:val="0"/>
              <w:marTop w:val="0"/>
              <w:marBottom w:val="0"/>
              <w:divBdr>
                <w:top w:val="none" w:sz="0" w:space="0" w:color="auto"/>
                <w:left w:val="none" w:sz="0" w:space="0" w:color="auto"/>
                <w:bottom w:val="none" w:sz="0" w:space="0" w:color="auto"/>
                <w:right w:val="none" w:sz="0" w:space="0" w:color="auto"/>
              </w:divBdr>
            </w:div>
            <w:div w:id="1487474728">
              <w:marLeft w:val="0"/>
              <w:marRight w:val="0"/>
              <w:marTop w:val="0"/>
              <w:marBottom w:val="0"/>
              <w:divBdr>
                <w:top w:val="none" w:sz="0" w:space="0" w:color="auto"/>
                <w:left w:val="none" w:sz="0" w:space="0" w:color="auto"/>
                <w:bottom w:val="none" w:sz="0" w:space="0" w:color="auto"/>
                <w:right w:val="none" w:sz="0" w:space="0" w:color="auto"/>
              </w:divBdr>
            </w:div>
            <w:div w:id="1622178564">
              <w:marLeft w:val="0"/>
              <w:marRight w:val="0"/>
              <w:marTop w:val="0"/>
              <w:marBottom w:val="0"/>
              <w:divBdr>
                <w:top w:val="none" w:sz="0" w:space="0" w:color="auto"/>
                <w:left w:val="none" w:sz="0" w:space="0" w:color="auto"/>
                <w:bottom w:val="none" w:sz="0" w:space="0" w:color="auto"/>
                <w:right w:val="none" w:sz="0" w:space="0" w:color="auto"/>
              </w:divBdr>
            </w:div>
            <w:div w:id="93520534">
              <w:marLeft w:val="0"/>
              <w:marRight w:val="0"/>
              <w:marTop w:val="0"/>
              <w:marBottom w:val="0"/>
              <w:divBdr>
                <w:top w:val="none" w:sz="0" w:space="0" w:color="auto"/>
                <w:left w:val="none" w:sz="0" w:space="0" w:color="auto"/>
                <w:bottom w:val="none" w:sz="0" w:space="0" w:color="auto"/>
                <w:right w:val="none" w:sz="0" w:space="0" w:color="auto"/>
              </w:divBdr>
            </w:div>
            <w:div w:id="804159486">
              <w:marLeft w:val="0"/>
              <w:marRight w:val="0"/>
              <w:marTop w:val="0"/>
              <w:marBottom w:val="0"/>
              <w:divBdr>
                <w:top w:val="none" w:sz="0" w:space="0" w:color="auto"/>
                <w:left w:val="none" w:sz="0" w:space="0" w:color="auto"/>
                <w:bottom w:val="none" w:sz="0" w:space="0" w:color="auto"/>
                <w:right w:val="none" w:sz="0" w:space="0" w:color="auto"/>
              </w:divBdr>
            </w:div>
            <w:div w:id="159825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99854">
      <w:bodyDiv w:val="1"/>
      <w:marLeft w:val="0"/>
      <w:marRight w:val="0"/>
      <w:marTop w:val="0"/>
      <w:marBottom w:val="0"/>
      <w:divBdr>
        <w:top w:val="none" w:sz="0" w:space="0" w:color="auto"/>
        <w:left w:val="none" w:sz="0" w:space="0" w:color="auto"/>
        <w:bottom w:val="none" w:sz="0" w:space="0" w:color="auto"/>
        <w:right w:val="none" w:sz="0" w:space="0" w:color="auto"/>
      </w:divBdr>
    </w:div>
    <w:div w:id="1996177317">
      <w:bodyDiv w:val="1"/>
      <w:marLeft w:val="0"/>
      <w:marRight w:val="0"/>
      <w:marTop w:val="0"/>
      <w:marBottom w:val="0"/>
      <w:divBdr>
        <w:top w:val="none" w:sz="0" w:space="0" w:color="auto"/>
        <w:left w:val="none" w:sz="0" w:space="0" w:color="auto"/>
        <w:bottom w:val="none" w:sz="0" w:space="0" w:color="auto"/>
        <w:right w:val="none" w:sz="0" w:space="0" w:color="auto"/>
      </w:divBdr>
      <w:divsChild>
        <w:div w:id="481584011">
          <w:marLeft w:val="0"/>
          <w:marRight w:val="0"/>
          <w:marTop w:val="0"/>
          <w:marBottom w:val="0"/>
          <w:divBdr>
            <w:top w:val="none" w:sz="0" w:space="0" w:color="auto"/>
            <w:left w:val="none" w:sz="0" w:space="0" w:color="auto"/>
            <w:bottom w:val="none" w:sz="0" w:space="0" w:color="auto"/>
            <w:right w:val="none" w:sz="0" w:space="0" w:color="auto"/>
          </w:divBdr>
          <w:divsChild>
            <w:div w:id="694186503">
              <w:marLeft w:val="0"/>
              <w:marRight w:val="0"/>
              <w:marTop w:val="0"/>
              <w:marBottom w:val="0"/>
              <w:divBdr>
                <w:top w:val="none" w:sz="0" w:space="0" w:color="auto"/>
                <w:left w:val="none" w:sz="0" w:space="0" w:color="auto"/>
                <w:bottom w:val="none" w:sz="0" w:space="0" w:color="auto"/>
                <w:right w:val="none" w:sz="0" w:space="0" w:color="auto"/>
              </w:divBdr>
              <w:divsChild>
                <w:div w:id="125963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blog.logrocket.com/top-7-ui-libraries-and-kits-for-react/" TargetMode="External"/><Relationship Id="rId3" Type="http://schemas.openxmlformats.org/officeDocument/2006/relationships/styles" Target="styles.xml"/><Relationship Id="rId21" Type="http://schemas.openxmlformats.org/officeDocument/2006/relationships/hyperlink" Target="https://reactjs.org/docs/hooks-intro.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medium.com/@bretcameron/how-javascript-maps-can-make-your-code-faster-90f56bf61d9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rello.com/b/AFs1wFcp/final-year-project" TargetMode="External"/><Relationship Id="rId20" Type="http://schemas.openxmlformats.org/officeDocument/2006/relationships/hyperlink" Target="https://reactjs.org/docs/error-boundaries.html" TargetMode="External"/><Relationship Id="rId29" Type="http://schemas.openxmlformats.org/officeDocument/2006/relationships/hyperlink" Target="https://docs.google.com/spreadsheets/d/1Ni8nc2ymt7DwF5fU8dCurSvma56n96gI4GOyIdH6DI0/ed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bb-tutorials-and-thoughts/dockerizing-react-app-with-nodejs-backend-26352561b0b7"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freecodecamp.org/news/how-to-build-a-todo-app-with-react-typescript-nodejs-and-mongodb/" TargetMode="External"/><Relationship Id="rId28" Type="http://schemas.openxmlformats.org/officeDocument/2006/relationships/hyperlink" Target="https://ninetail.org/charBuilder.html" TargetMode="External"/><Relationship Id="rId10" Type="http://schemas.openxmlformats.org/officeDocument/2006/relationships/image" Target="media/image3.png"/><Relationship Id="rId19" Type="http://schemas.openxmlformats.org/officeDocument/2006/relationships/hyperlink" Target="https://reactjs.org/docs/getting-started.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yperlink" Target="https://sequelize.org/v5/index.html" TargetMode="External"/><Relationship Id="rId27" Type="http://schemas.openxmlformats.org/officeDocument/2006/relationships/hyperlink" Target="https://app.reroll.co/" TargetMode="External"/><Relationship Id="rId30" Type="http://schemas.openxmlformats.org/officeDocument/2006/relationships/hyperlink" Target="https://docs.google.com/spreadsheets/d/1D_zjdbhnfqB74MgV3uwU140GZiwBsSd7P40bNxlGJNI/edit?fbclid=IwAR2pMEsVXuP9APQflgxCiMJTW7cfuSP1kpD_QC5Gs3gFPD7WW0JscLWBW8w"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AppData\Local\Microsoft\Office\16.0\DTS\en-US%7bDD4DEB5E-D533-489D-8D5D-DCD4920AD213%7d\%7b610F813B-A9E8-462D-8B82-3CF284EB60A2%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4DCAE-14C9-4889-AD2C-31C7B0C84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{610F813B-A9E8-462D-8B82-3CF284EB60A2}tf02835058_win32.dotx</Template>
  <TotalTime>37</TotalTime>
  <Pages>18</Pages>
  <Words>4028</Words>
  <Characters>22965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Cousins</dc:creator>
  <cp:keywords/>
  <dc:description/>
  <cp:lastModifiedBy>Dominic Cousins</cp:lastModifiedBy>
  <cp:revision>3</cp:revision>
  <dcterms:created xsi:type="dcterms:W3CDTF">2021-07-26T18:30:00Z</dcterms:created>
  <dcterms:modified xsi:type="dcterms:W3CDTF">2021-07-26T22:01:00Z</dcterms:modified>
</cp:coreProperties>
</file>